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034818" w:displacedByCustomXml="next"/>
    <w:bookmarkEnd w:id="0" w:displacedByCustomXml="next"/>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EF0" w:rsidRDefault="003C6EF0"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3C6EF0" w:rsidRDefault="003C6EF0"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EF0" w:rsidRDefault="003C6EF0"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3C6EF0" w:rsidRDefault="003C6EF0"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EF0" w:rsidRDefault="003C6EF0" w:rsidP="00061476">
                                <w:r>
                                  <w:t xml:space="preserve">Dit project dossier bevat alle informatie van het UCLL BEACONS MOBIELE APP project. </w:t>
                                </w:r>
                              </w:p>
                              <w:p w:rsidR="003C6EF0" w:rsidRDefault="003C6EF0" w:rsidP="00061476">
                                <w:r>
                                  <w:t>Project omschrijving, opbouw van de app, documentatie.</w:t>
                                </w:r>
                              </w:p>
                              <w:p w:rsidR="003C6EF0" w:rsidRDefault="003C6EF0"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3C6EF0" w:rsidRDefault="003C6EF0" w:rsidP="00061476">
                          <w:r>
                            <w:t xml:space="preserve">Dit project dossier bevat alle informatie van het UCLL BEACONS MOBIELE APP project. </w:t>
                          </w:r>
                        </w:p>
                        <w:p w:rsidR="003C6EF0" w:rsidRDefault="003C6EF0" w:rsidP="00061476">
                          <w:r>
                            <w:t>Project omschrijving, opbouw van de app, documentatie.</w:t>
                          </w:r>
                        </w:p>
                        <w:p w:rsidR="003C6EF0" w:rsidRDefault="003C6EF0"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3C6EF0"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D144DB"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73750" w:history="1">
            <w:r w:rsidR="00D144DB" w:rsidRPr="00CE437E">
              <w:rPr>
                <w:rStyle w:val="Hyperlink"/>
                <w:noProof/>
                <w:lang w:val="nl-NL"/>
              </w:rPr>
              <w:t>2</w:t>
            </w:r>
            <w:r w:rsidR="00D144DB">
              <w:rPr>
                <w:noProof/>
                <w:lang w:val="nl-NL" w:eastAsia="nl-NL"/>
              </w:rPr>
              <w:tab/>
            </w:r>
            <w:r w:rsidR="00D144DB" w:rsidRPr="00CE437E">
              <w:rPr>
                <w:rStyle w:val="Hyperlink"/>
                <w:noProof/>
                <w:lang w:val="nl-NL"/>
              </w:rPr>
              <w:t>Project omschrijving</w:t>
            </w:r>
            <w:r w:rsidR="00D144DB">
              <w:rPr>
                <w:noProof/>
                <w:webHidden/>
              </w:rPr>
              <w:tab/>
            </w:r>
            <w:r w:rsidR="00D144DB">
              <w:rPr>
                <w:noProof/>
                <w:webHidden/>
              </w:rPr>
              <w:fldChar w:fldCharType="begin"/>
            </w:r>
            <w:r w:rsidR="00D144DB">
              <w:rPr>
                <w:noProof/>
                <w:webHidden/>
              </w:rPr>
              <w:instrText xml:space="preserve"> PAGEREF _Toc484073750 \h </w:instrText>
            </w:r>
            <w:r w:rsidR="00D144DB">
              <w:rPr>
                <w:noProof/>
                <w:webHidden/>
              </w:rPr>
            </w:r>
            <w:r w:rsidR="00D144DB">
              <w:rPr>
                <w:noProof/>
                <w:webHidden/>
              </w:rPr>
              <w:fldChar w:fldCharType="separate"/>
            </w:r>
            <w:r w:rsidR="00D144DB">
              <w:rPr>
                <w:noProof/>
                <w:webHidden/>
              </w:rPr>
              <w:t>5</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51" w:history="1">
            <w:r w:rsidR="00D144DB" w:rsidRPr="00CE437E">
              <w:rPr>
                <w:rStyle w:val="Hyperlink"/>
                <w:noProof/>
                <w:lang w:val="nl-NL"/>
              </w:rPr>
              <w:t>2.1</w:t>
            </w:r>
            <w:r w:rsidR="00D144DB">
              <w:rPr>
                <w:noProof/>
                <w:lang w:val="nl-NL" w:eastAsia="nl-NL"/>
              </w:rPr>
              <w:tab/>
            </w:r>
            <w:r w:rsidR="00D144DB" w:rsidRPr="00CE437E">
              <w:rPr>
                <w:rStyle w:val="Hyperlink"/>
                <w:noProof/>
                <w:lang w:val="nl-NL"/>
              </w:rPr>
              <w:t>iBeacons</w:t>
            </w:r>
            <w:r w:rsidR="00D144DB">
              <w:rPr>
                <w:noProof/>
                <w:webHidden/>
              </w:rPr>
              <w:tab/>
            </w:r>
            <w:r w:rsidR="00D144DB">
              <w:rPr>
                <w:noProof/>
                <w:webHidden/>
              </w:rPr>
              <w:fldChar w:fldCharType="begin"/>
            </w:r>
            <w:r w:rsidR="00D144DB">
              <w:rPr>
                <w:noProof/>
                <w:webHidden/>
              </w:rPr>
              <w:instrText xml:space="preserve"> PAGEREF _Toc484073751 \h </w:instrText>
            </w:r>
            <w:r w:rsidR="00D144DB">
              <w:rPr>
                <w:noProof/>
                <w:webHidden/>
              </w:rPr>
            </w:r>
            <w:r w:rsidR="00D144DB">
              <w:rPr>
                <w:noProof/>
                <w:webHidden/>
              </w:rPr>
              <w:fldChar w:fldCharType="separate"/>
            </w:r>
            <w:r w:rsidR="00D144DB">
              <w:rPr>
                <w:noProof/>
                <w:webHidden/>
              </w:rPr>
              <w:t>5</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52" w:history="1">
            <w:r w:rsidR="00D144DB" w:rsidRPr="00CE437E">
              <w:rPr>
                <w:rStyle w:val="Hyperlink"/>
                <w:noProof/>
              </w:rPr>
              <w:t>2.2</w:t>
            </w:r>
            <w:r w:rsidR="00D144DB">
              <w:rPr>
                <w:noProof/>
                <w:lang w:val="nl-NL" w:eastAsia="nl-NL"/>
              </w:rPr>
              <w:tab/>
            </w:r>
            <w:r w:rsidR="00D144DB" w:rsidRPr="00CE437E">
              <w:rPr>
                <w:rStyle w:val="Hyperlink"/>
                <w:noProof/>
              </w:rPr>
              <w:t>Onze opdracht</w:t>
            </w:r>
            <w:r w:rsidR="00D144DB">
              <w:rPr>
                <w:noProof/>
                <w:webHidden/>
              </w:rPr>
              <w:tab/>
            </w:r>
            <w:r w:rsidR="00D144DB">
              <w:rPr>
                <w:noProof/>
                <w:webHidden/>
              </w:rPr>
              <w:fldChar w:fldCharType="begin"/>
            </w:r>
            <w:r w:rsidR="00D144DB">
              <w:rPr>
                <w:noProof/>
                <w:webHidden/>
              </w:rPr>
              <w:instrText xml:space="preserve"> PAGEREF _Toc484073752 \h </w:instrText>
            </w:r>
            <w:r w:rsidR="00D144DB">
              <w:rPr>
                <w:noProof/>
                <w:webHidden/>
              </w:rPr>
            </w:r>
            <w:r w:rsidR="00D144DB">
              <w:rPr>
                <w:noProof/>
                <w:webHidden/>
              </w:rPr>
              <w:fldChar w:fldCharType="separate"/>
            </w:r>
            <w:r w:rsidR="00D144DB">
              <w:rPr>
                <w:noProof/>
                <w:webHidden/>
              </w:rPr>
              <w:t>6</w:t>
            </w:r>
            <w:r w:rsidR="00D144DB">
              <w:rPr>
                <w:noProof/>
                <w:webHidden/>
              </w:rPr>
              <w:fldChar w:fldCharType="end"/>
            </w:r>
          </w:hyperlink>
        </w:p>
        <w:p w:rsidR="00D144DB" w:rsidRDefault="003C6EF0">
          <w:pPr>
            <w:pStyle w:val="Inhopg1"/>
            <w:tabs>
              <w:tab w:val="left" w:pos="440"/>
              <w:tab w:val="right" w:leader="dot" w:pos="10070"/>
            </w:tabs>
            <w:rPr>
              <w:noProof/>
              <w:lang w:val="nl-NL" w:eastAsia="nl-NL"/>
            </w:rPr>
          </w:pPr>
          <w:hyperlink w:anchor="_Toc484073753" w:history="1">
            <w:r w:rsidR="00D144DB" w:rsidRPr="00CE437E">
              <w:rPr>
                <w:rStyle w:val="Hyperlink"/>
                <w:noProof/>
              </w:rPr>
              <w:t>3</w:t>
            </w:r>
            <w:r w:rsidR="00D144DB">
              <w:rPr>
                <w:noProof/>
                <w:lang w:val="nl-NL" w:eastAsia="nl-NL"/>
              </w:rPr>
              <w:tab/>
            </w:r>
            <w:r w:rsidR="00D144DB" w:rsidRPr="00CE437E">
              <w:rPr>
                <w:rStyle w:val="Hyperlink"/>
                <w:noProof/>
              </w:rPr>
              <w:t>Opbouw app</w:t>
            </w:r>
            <w:r w:rsidR="00D144DB">
              <w:rPr>
                <w:noProof/>
                <w:webHidden/>
              </w:rPr>
              <w:tab/>
            </w:r>
            <w:r w:rsidR="00D144DB">
              <w:rPr>
                <w:noProof/>
                <w:webHidden/>
              </w:rPr>
              <w:fldChar w:fldCharType="begin"/>
            </w:r>
            <w:r w:rsidR="00D144DB">
              <w:rPr>
                <w:noProof/>
                <w:webHidden/>
              </w:rPr>
              <w:instrText xml:space="preserve"> PAGEREF _Toc484073753 \h </w:instrText>
            </w:r>
            <w:r w:rsidR="00D144DB">
              <w:rPr>
                <w:noProof/>
                <w:webHidden/>
              </w:rPr>
            </w:r>
            <w:r w:rsidR="00D144DB">
              <w:rPr>
                <w:noProof/>
                <w:webHidden/>
              </w:rPr>
              <w:fldChar w:fldCharType="separate"/>
            </w:r>
            <w:r w:rsidR="00D144DB">
              <w:rPr>
                <w:noProof/>
                <w:webHidden/>
              </w:rPr>
              <w:t>7</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54" w:history="1">
            <w:r w:rsidR="00D144DB" w:rsidRPr="00CE437E">
              <w:rPr>
                <w:rStyle w:val="Hyperlink"/>
                <w:noProof/>
              </w:rPr>
              <w:t>3.1</w:t>
            </w:r>
            <w:r w:rsidR="00D144DB">
              <w:rPr>
                <w:noProof/>
                <w:lang w:val="nl-NL" w:eastAsia="nl-NL"/>
              </w:rPr>
              <w:tab/>
            </w:r>
            <w:r w:rsidR="00D144DB" w:rsidRPr="00CE437E">
              <w:rPr>
                <w:rStyle w:val="Hyperlink"/>
                <w:noProof/>
              </w:rPr>
              <w:t>Klassendiagrammen</w:t>
            </w:r>
            <w:r w:rsidR="00D144DB">
              <w:rPr>
                <w:noProof/>
                <w:webHidden/>
              </w:rPr>
              <w:tab/>
            </w:r>
            <w:r w:rsidR="00D144DB">
              <w:rPr>
                <w:noProof/>
                <w:webHidden/>
              </w:rPr>
              <w:fldChar w:fldCharType="begin"/>
            </w:r>
            <w:r w:rsidR="00D144DB">
              <w:rPr>
                <w:noProof/>
                <w:webHidden/>
              </w:rPr>
              <w:instrText xml:space="preserve"> PAGEREF _Toc484073754 \h </w:instrText>
            </w:r>
            <w:r w:rsidR="00D144DB">
              <w:rPr>
                <w:noProof/>
                <w:webHidden/>
              </w:rPr>
            </w:r>
            <w:r w:rsidR="00D144DB">
              <w:rPr>
                <w:noProof/>
                <w:webHidden/>
              </w:rPr>
              <w:fldChar w:fldCharType="separate"/>
            </w:r>
            <w:r w:rsidR="00D144DB">
              <w:rPr>
                <w:noProof/>
                <w:webHidden/>
              </w:rPr>
              <w:t>7</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55" w:history="1">
            <w:r w:rsidR="00D144DB" w:rsidRPr="00CE437E">
              <w:rPr>
                <w:rStyle w:val="Hyperlink"/>
                <w:noProof/>
              </w:rPr>
              <w:t>3.1.1</w:t>
            </w:r>
            <w:r w:rsidR="00D144DB">
              <w:rPr>
                <w:noProof/>
                <w:lang w:val="nl-NL" w:eastAsia="nl-NL"/>
              </w:rPr>
              <w:tab/>
            </w:r>
            <w:r w:rsidR="00D144DB" w:rsidRPr="00CE437E">
              <w:rPr>
                <w:rStyle w:val="Hyperlink"/>
                <w:noProof/>
              </w:rPr>
              <w:t>Models</w:t>
            </w:r>
            <w:r w:rsidR="00D144DB">
              <w:rPr>
                <w:noProof/>
                <w:webHidden/>
              </w:rPr>
              <w:tab/>
            </w:r>
            <w:r w:rsidR="00D144DB">
              <w:rPr>
                <w:noProof/>
                <w:webHidden/>
              </w:rPr>
              <w:fldChar w:fldCharType="begin"/>
            </w:r>
            <w:r w:rsidR="00D144DB">
              <w:rPr>
                <w:noProof/>
                <w:webHidden/>
              </w:rPr>
              <w:instrText xml:space="preserve"> PAGEREF _Toc484073755 \h </w:instrText>
            </w:r>
            <w:r w:rsidR="00D144DB">
              <w:rPr>
                <w:noProof/>
                <w:webHidden/>
              </w:rPr>
            </w:r>
            <w:r w:rsidR="00D144DB">
              <w:rPr>
                <w:noProof/>
                <w:webHidden/>
              </w:rPr>
              <w:fldChar w:fldCharType="separate"/>
            </w:r>
            <w:r w:rsidR="00D144DB">
              <w:rPr>
                <w:noProof/>
                <w:webHidden/>
              </w:rPr>
              <w:t>7</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56" w:history="1">
            <w:r w:rsidR="00D144DB" w:rsidRPr="00CE437E">
              <w:rPr>
                <w:rStyle w:val="Hyperlink"/>
                <w:noProof/>
              </w:rPr>
              <w:t>3.1.2</w:t>
            </w:r>
            <w:r w:rsidR="00D144DB">
              <w:rPr>
                <w:noProof/>
                <w:lang w:val="nl-NL" w:eastAsia="nl-NL"/>
              </w:rPr>
              <w:tab/>
            </w:r>
            <w:r w:rsidR="00D144DB" w:rsidRPr="00CE437E">
              <w:rPr>
                <w:rStyle w:val="Hyperlink"/>
                <w:noProof/>
              </w:rPr>
              <w:t>ViewModels</w:t>
            </w:r>
            <w:r w:rsidR="00D144DB">
              <w:rPr>
                <w:noProof/>
                <w:webHidden/>
              </w:rPr>
              <w:tab/>
            </w:r>
            <w:r w:rsidR="00D144DB">
              <w:rPr>
                <w:noProof/>
                <w:webHidden/>
              </w:rPr>
              <w:fldChar w:fldCharType="begin"/>
            </w:r>
            <w:r w:rsidR="00D144DB">
              <w:rPr>
                <w:noProof/>
                <w:webHidden/>
              </w:rPr>
              <w:instrText xml:space="preserve"> PAGEREF _Toc484073756 \h </w:instrText>
            </w:r>
            <w:r w:rsidR="00D144DB">
              <w:rPr>
                <w:noProof/>
                <w:webHidden/>
              </w:rPr>
            </w:r>
            <w:r w:rsidR="00D144DB">
              <w:rPr>
                <w:noProof/>
                <w:webHidden/>
              </w:rPr>
              <w:fldChar w:fldCharType="separate"/>
            </w:r>
            <w:r w:rsidR="00D144DB">
              <w:rPr>
                <w:noProof/>
                <w:webHidden/>
              </w:rPr>
              <w:t>8</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57" w:history="1">
            <w:r w:rsidR="00D144DB" w:rsidRPr="00CE437E">
              <w:rPr>
                <w:rStyle w:val="Hyperlink"/>
                <w:noProof/>
              </w:rPr>
              <w:t>3.1.3</w:t>
            </w:r>
            <w:r w:rsidR="00D144DB">
              <w:rPr>
                <w:noProof/>
                <w:lang w:val="nl-NL" w:eastAsia="nl-NL"/>
              </w:rPr>
              <w:tab/>
            </w:r>
            <w:r w:rsidR="00D144DB" w:rsidRPr="00CE437E">
              <w:rPr>
                <w:rStyle w:val="Hyperlink"/>
                <w:noProof/>
              </w:rPr>
              <w:t>Interface</w:t>
            </w:r>
            <w:r w:rsidR="00D144DB">
              <w:rPr>
                <w:noProof/>
                <w:webHidden/>
              </w:rPr>
              <w:tab/>
            </w:r>
            <w:r w:rsidR="00D144DB">
              <w:rPr>
                <w:noProof/>
                <w:webHidden/>
              </w:rPr>
              <w:fldChar w:fldCharType="begin"/>
            </w:r>
            <w:r w:rsidR="00D144DB">
              <w:rPr>
                <w:noProof/>
                <w:webHidden/>
              </w:rPr>
              <w:instrText xml:space="preserve"> PAGEREF _Toc484073757 \h </w:instrText>
            </w:r>
            <w:r w:rsidR="00D144DB">
              <w:rPr>
                <w:noProof/>
                <w:webHidden/>
              </w:rPr>
            </w:r>
            <w:r w:rsidR="00D144DB">
              <w:rPr>
                <w:noProof/>
                <w:webHidden/>
              </w:rPr>
              <w:fldChar w:fldCharType="separate"/>
            </w:r>
            <w:r w:rsidR="00D144DB">
              <w:rPr>
                <w:noProof/>
                <w:webHidden/>
              </w:rPr>
              <w:t>9</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58" w:history="1">
            <w:r w:rsidR="00D144DB" w:rsidRPr="00CE437E">
              <w:rPr>
                <w:rStyle w:val="Hyperlink"/>
                <w:noProof/>
              </w:rPr>
              <w:t>3.1.4</w:t>
            </w:r>
            <w:r w:rsidR="00D144DB">
              <w:rPr>
                <w:noProof/>
                <w:lang w:val="nl-NL" w:eastAsia="nl-NL"/>
              </w:rPr>
              <w:tab/>
            </w:r>
            <w:r w:rsidR="00D144DB" w:rsidRPr="00CE437E">
              <w:rPr>
                <w:rStyle w:val="Hyperlink"/>
                <w:noProof/>
              </w:rPr>
              <w:t>Data</w:t>
            </w:r>
            <w:r w:rsidR="00D144DB">
              <w:rPr>
                <w:noProof/>
                <w:webHidden/>
              </w:rPr>
              <w:tab/>
            </w:r>
            <w:r w:rsidR="00D144DB">
              <w:rPr>
                <w:noProof/>
                <w:webHidden/>
              </w:rPr>
              <w:fldChar w:fldCharType="begin"/>
            </w:r>
            <w:r w:rsidR="00D144DB">
              <w:rPr>
                <w:noProof/>
                <w:webHidden/>
              </w:rPr>
              <w:instrText xml:space="preserve"> PAGEREF _Toc484073758 \h </w:instrText>
            </w:r>
            <w:r w:rsidR="00D144DB">
              <w:rPr>
                <w:noProof/>
                <w:webHidden/>
              </w:rPr>
            </w:r>
            <w:r w:rsidR="00D144DB">
              <w:rPr>
                <w:noProof/>
                <w:webHidden/>
              </w:rPr>
              <w:fldChar w:fldCharType="separate"/>
            </w:r>
            <w:r w:rsidR="00D144DB">
              <w:rPr>
                <w:noProof/>
                <w:webHidden/>
              </w:rPr>
              <w:t>9</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59" w:history="1">
            <w:r w:rsidR="00D144DB" w:rsidRPr="00CE437E">
              <w:rPr>
                <w:rStyle w:val="Hyperlink"/>
                <w:noProof/>
              </w:rPr>
              <w:t>3.2</w:t>
            </w:r>
            <w:r w:rsidR="00D144DB">
              <w:rPr>
                <w:noProof/>
                <w:lang w:val="nl-NL" w:eastAsia="nl-NL"/>
              </w:rPr>
              <w:tab/>
            </w:r>
            <w:r w:rsidR="00D144DB" w:rsidRPr="00CE437E">
              <w:rPr>
                <w:rStyle w:val="Hyperlink"/>
                <w:noProof/>
              </w:rPr>
              <w:t>Toelichting code</w:t>
            </w:r>
            <w:r w:rsidR="00D144DB">
              <w:rPr>
                <w:noProof/>
                <w:webHidden/>
              </w:rPr>
              <w:tab/>
            </w:r>
            <w:r w:rsidR="00D144DB">
              <w:rPr>
                <w:noProof/>
                <w:webHidden/>
              </w:rPr>
              <w:fldChar w:fldCharType="begin"/>
            </w:r>
            <w:r w:rsidR="00D144DB">
              <w:rPr>
                <w:noProof/>
                <w:webHidden/>
              </w:rPr>
              <w:instrText xml:space="preserve"> PAGEREF _Toc484073759 \h </w:instrText>
            </w:r>
            <w:r w:rsidR="00D144DB">
              <w:rPr>
                <w:noProof/>
                <w:webHidden/>
              </w:rPr>
            </w:r>
            <w:r w:rsidR="00D144DB">
              <w:rPr>
                <w:noProof/>
                <w:webHidden/>
              </w:rPr>
              <w:fldChar w:fldCharType="separate"/>
            </w:r>
            <w:r w:rsidR="00D144DB">
              <w:rPr>
                <w:noProof/>
                <w:webHidden/>
              </w:rPr>
              <w:t>10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60" w:history="1">
            <w:r w:rsidR="00D144DB" w:rsidRPr="00CE437E">
              <w:rPr>
                <w:rStyle w:val="Hyperlink"/>
                <w:noProof/>
              </w:rPr>
              <w:t>3.2.1</w:t>
            </w:r>
            <w:r w:rsidR="00D144DB">
              <w:rPr>
                <w:noProof/>
                <w:lang w:val="nl-NL" w:eastAsia="nl-NL"/>
              </w:rPr>
              <w:tab/>
            </w:r>
            <w:r w:rsidR="00D144DB" w:rsidRPr="00CE437E">
              <w:rPr>
                <w:rStyle w:val="Hyperlink"/>
                <w:noProof/>
              </w:rPr>
              <w:t>App.xaml.cs</w:t>
            </w:r>
            <w:r w:rsidR="00D144DB">
              <w:rPr>
                <w:noProof/>
                <w:webHidden/>
              </w:rPr>
              <w:tab/>
            </w:r>
            <w:r w:rsidR="00D144DB">
              <w:rPr>
                <w:noProof/>
                <w:webHidden/>
              </w:rPr>
              <w:fldChar w:fldCharType="begin"/>
            </w:r>
            <w:r w:rsidR="00D144DB">
              <w:rPr>
                <w:noProof/>
                <w:webHidden/>
              </w:rPr>
              <w:instrText xml:space="preserve"> PAGEREF _Toc484073760 \h </w:instrText>
            </w:r>
            <w:r w:rsidR="00D144DB">
              <w:rPr>
                <w:noProof/>
                <w:webHidden/>
              </w:rPr>
            </w:r>
            <w:r w:rsidR="00D144DB">
              <w:rPr>
                <w:noProof/>
                <w:webHidden/>
              </w:rPr>
              <w:fldChar w:fldCharType="separate"/>
            </w:r>
            <w:r w:rsidR="00D144DB">
              <w:rPr>
                <w:noProof/>
                <w:webHidden/>
              </w:rPr>
              <w:t>10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61" w:history="1">
            <w:r w:rsidR="00D144DB" w:rsidRPr="00CE437E">
              <w:rPr>
                <w:rStyle w:val="Hyperlink"/>
                <w:noProof/>
              </w:rPr>
              <w:t>3.2.2</w:t>
            </w:r>
            <w:r w:rsidR="00D144DB">
              <w:rPr>
                <w:noProof/>
                <w:lang w:val="nl-NL" w:eastAsia="nl-NL"/>
              </w:rPr>
              <w:tab/>
            </w:r>
            <w:r w:rsidR="00D144DB" w:rsidRPr="00CE437E">
              <w:rPr>
                <w:rStyle w:val="Hyperlink"/>
                <w:noProof/>
              </w:rPr>
              <w:t>IRestService</w:t>
            </w:r>
            <w:r w:rsidR="00D144DB">
              <w:rPr>
                <w:noProof/>
                <w:webHidden/>
              </w:rPr>
              <w:tab/>
            </w:r>
            <w:r w:rsidR="00D144DB">
              <w:rPr>
                <w:noProof/>
                <w:webHidden/>
              </w:rPr>
              <w:fldChar w:fldCharType="begin"/>
            </w:r>
            <w:r w:rsidR="00D144DB">
              <w:rPr>
                <w:noProof/>
                <w:webHidden/>
              </w:rPr>
              <w:instrText xml:space="preserve"> PAGEREF _Toc484073761 \h </w:instrText>
            </w:r>
            <w:r w:rsidR="00D144DB">
              <w:rPr>
                <w:noProof/>
                <w:webHidden/>
              </w:rPr>
            </w:r>
            <w:r w:rsidR="00D144DB">
              <w:rPr>
                <w:noProof/>
                <w:webHidden/>
              </w:rPr>
              <w:fldChar w:fldCharType="separate"/>
            </w:r>
            <w:r w:rsidR="00D144DB">
              <w:rPr>
                <w:noProof/>
                <w:webHidden/>
              </w:rPr>
              <w:t>11</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62" w:history="1">
            <w:r w:rsidR="00D144DB" w:rsidRPr="00CE437E">
              <w:rPr>
                <w:rStyle w:val="Hyperlink"/>
                <w:noProof/>
              </w:rPr>
              <w:t>3.2.3</w:t>
            </w:r>
            <w:r w:rsidR="00D144DB">
              <w:rPr>
                <w:noProof/>
                <w:lang w:val="nl-NL" w:eastAsia="nl-NL"/>
              </w:rPr>
              <w:tab/>
            </w:r>
            <w:r w:rsidR="00D144DB" w:rsidRPr="00CE437E">
              <w:rPr>
                <w:rStyle w:val="Hyperlink"/>
                <w:noProof/>
              </w:rPr>
              <w:t>RestService</w:t>
            </w:r>
            <w:r w:rsidR="00D144DB">
              <w:rPr>
                <w:noProof/>
                <w:webHidden/>
              </w:rPr>
              <w:tab/>
            </w:r>
            <w:r w:rsidR="00D144DB">
              <w:rPr>
                <w:noProof/>
                <w:webHidden/>
              </w:rPr>
              <w:fldChar w:fldCharType="begin"/>
            </w:r>
            <w:r w:rsidR="00D144DB">
              <w:rPr>
                <w:noProof/>
                <w:webHidden/>
              </w:rPr>
              <w:instrText xml:space="preserve"> PAGEREF _Toc484073762 \h </w:instrText>
            </w:r>
            <w:r w:rsidR="00D144DB">
              <w:rPr>
                <w:noProof/>
                <w:webHidden/>
              </w:rPr>
            </w:r>
            <w:r w:rsidR="00D144DB">
              <w:rPr>
                <w:noProof/>
                <w:webHidden/>
              </w:rPr>
              <w:fldChar w:fldCharType="separate"/>
            </w:r>
            <w:r w:rsidR="00D144DB">
              <w:rPr>
                <w:noProof/>
                <w:webHidden/>
              </w:rPr>
              <w:t>11</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63" w:history="1">
            <w:r w:rsidR="00D144DB" w:rsidRPr="00CE437E">
              <w:rPr>
                <w:rStyle w:val="Hyperlink"/>
                <w:noProof/>
              </w:rPr>
              <w:t>3.2.4</w:t>
            </w:r>
            <w:r w:rsidR="00D144DB">
              <w:rPr>
                <w:noProof/>
                <w:lang w:val="nl-NL" w:eastAsia="nl-NL"/>
              </w:rPr>
              <w:tab/>
            </w:r>
            <w:r w:rsidR="00D144DB" w:rsidRPr="00CE437E">
              <w:rPr>
                <w:rStyle w:val="Hyperlink"/>
                <w:noProof/>
              </w:rPr>
              <w:t>Viewmodels</w:t>
            </w:r>
            <w:r w:rsidR="00D144DB">
              <w:rPr>
                <w:noProof/>
                <w:webHidden/>
              </w:rPr>
              <w:tab/>
            </w:r>
            <w:r w:rsidR="00D144DB">
              <w:rPr>
                <w:noProof/>
                <w:webHidden/>
              </w:rPr>
              <w:fldChar w:fldCharType="begin"/>
            </w:r>
            <w:r w:rsidR="00D144DB">
              <w:rPr>
                <w:noProof/>
                <w:webHidden/>
              </w:rPr>
              <w:instrText xml:space="preserve"> PAGEREF _Toc484073763 \h </w:instrText>
            </w:r>
            <w:r w:rsidR="00D144DB">
              <w:rPr>
                <w:noProof/>
                <w:webHidden/>
              </w:rPr>
            </w:r>
            <w:r w:rsidR="00D144DB">
              <w:rPr>
                <w:noProof/>
                <w:webHidden/>
              </w:rPr>
              <w:fldChar w:fldCharType="separate"/>
            </w:r>
            <w:r w:rsidR="00D144DB">
              <w:rPr>
                <w:noProof/>
                <w:webHidden/>
              </w:rPr>
              <w:t>13</w:t>
            </w:r>
            <w:r w:rsidR="00D144DB">
              <w:rPr>
                <w:noProof/>
                <w:webHidden/>
              </w:rPr>
              <w:fldChar w:fldCharType="end"/>
            </w:r>
          </w:hyperlink>
        </w:p>
        <w:p w:rsidR="00D144DB" w:rsidRDefault="003C6EF0">
          <w:pPr>
            <w:pStyle w:val="Inhopg4"/>
            <w:tabs>
              <w:tab w:val="left" w:pos="1540"/>
              <w:tab w:val="right" w:leader="dot" w:pos="10070"/>
            </w:tabs>
            <w:rPr>
              <w:noProof/>
              <w:lang w:val="nl-NL" w:eastAsia="nl-NL"/>
            </w:rPr>
          </w:pPr>
          <w:hyperlink w:anchor="_Toc484073764" w:history="1">
            <w:r w:rsidR="00D144DB" w:rsidRPr="00CE437E">
              <w:rPr>
                <w:rStyle w:val="Hyperlink"/>
                <w:noProof/>
              </w:rPr>
              <w:t>3.2.4.1</w:t>
            </w:r>
            <w:r w:rsidR="00D144DB">
              <w:rPr>
                <w:noProof/>
                <w:lang w:val="nl-NL" w:eastAsia="nl-NL"/>
              </w:rPr>
              <w:tab/>
            </w:r>
            <w:r w:rsidR="00D144DB" w:rsidRPr="00CE437E">
              <w:rPr>
                <w:rStyle w:val="Hyperlink"/>
                <w:noProof/>
              </w:rPr>
              <w:t>MainPageViewModel</w:t>
            </w:r>
            <w:r w:rsidR="00D144DB">
              <w:rPr>
                <w:noProof/>
                <w:webHidden/>
              </w:rPr>
              <w:tab/>
            </w:r>
            <w:r w:rsidR="00D144DB">
              <w:rPr>
                <w:noProof/>
                <w:webHidden/>
              </w:rPr>
              <w:fldChar w:fldCharType="begin"/>
            </w:r>
            <w:r w:rsidR="00D144DB">
              <w:rPr>
                <w:noProof/>
                <w:webHidden/>
              </w:rPr>
              <w:instrText xml:space="preserve"> PAGEREF _Toc484073764 \h </w:instrText>
            </w:r>
            <w:r w:rsidR="00D144DB">
              <w:rPr>
                <w:noProof/>
                <w:webHidden/>
              </w:rPr>
            </w:r>
            <w:r w:rsidR="00D144DB">
              <w:rPr>
                <w:noProof/>
                <w:webHidden/>
              </w:rPr>
              <w:fldChar w:fldCharType="separate"/>
            </w:r>
            <w:r w:rsidR="00D144DB">
              <w:rPr>
                <w:noProof/>
                <w:webHidden/>
              </w:rPr>
              <w:t>13</w:t>
            </w:r>
            <w:r w:rsidR="00D144DB">
              <w:rPr>
                <w:noProof/>
                <w:webHidden/>
              </w:rPr>
              <w:fldChar w:fldCharType="end"/>
            </w:r>
          </w:hyperlink>
        </w:p>
        <w:p w:rsidR="00D144DB" w:rsidRDefault="003C6EF0">
          <w:pPr>
            <w:pStyle w:val="Inhopg4"/>
            <w:tabs>
              <w:tab w:val="left" w:pos="1540"/>
              <w:tab w:val="right" w:leader="dot" w:pos="10070"/>
            </w:tabs>
            <w:rPr>
              <w:noProof/>
              <w:lang w:val="nl-NL" w:eastAsia="nl-NL"/>
            </w:rPr>
          </w:pPr>
          <w:hyperlink w:anchor="_Toc484073765" w:history="1">
            <w:r w:rsidR="00D144DB" w:rsidRPr="00CE437E">
              <w:rPr>
                <w:rStyle w:val="Hyperlink"/>
                <w:noProof/>
              </w:rPr>
              <w:t>3.2.4.2</w:t>
            </w:r>
            <w:r w:rsidR="00D144DB">
              <w:rPr>
                <w:noProof/>
                <w:lang w:val="nl-NL" w:eastAsia="nl-NL"/>
              </w:rPr>
              <w:tab/>
            </w:r>
            <w:r w:rsidR="00D144DB" w:rsidRPr="00CE437E">
              <w:rPr>
                <w:rStyle w:val="Hyperlink"/>
                <w:noProof/>
              </w:rPr>
              <w:t>RouteInfoPageViewModel</w:t>
            </w:r>
            <w:r w:rsidR="00D144DB">
              <w:rPr>
                <w:noProof/>
                <w:webHidden/>
              </w:rPr>
              <w:tab/>
            </w:r>
            <w:r w:rsidR="00D144DB">
              <w:rPr>
                <w:noProof/>
                <w:webHidden/>
              </w:rPr>
              <w:fldChar w:fldCharType="begin"/>
            </w:r>
            <w:r w:rsidR="00D144DB">
              <w:rPr>
                <w:noProof/>
                <w:webHidden/>
              </w:rPr>
              <w:instrText xml:space="preserve"> PAGEREF _Toc484073765 \h </w:instrText>
            </w:r>
            <w:r w:rsidR="00D144DB">
              <w:rPr>
                <w:noProof/>
                <w:webHidden/>
              </w:rPr>
            </w:r>
            <w:r w:rsidR="00D144DB">
              <w:rPr>
                <w:noProof/>
                <w:webHidden/>
              </w:rPr>
              <w:fldChar w:fldCharType="separate"/>
            </w:r>
            <w:r w:rsidR="00D144DB">
              <w:rPr>
                <w:noProof/>
                <w:webHidden/>
              </w:rPr>
              <w:t>14</w:t>
            </w:r>
            <w:r w:rsidR="00D144DB">
              <w:rPr>
                <w:noProof/>
                <w:webHidden/>
              </w:rPr>
              <w:fldChar w:fldCharType="end"/>
            </w:r>
          </w:hyperlink>
        </w:p>
        <w:p w:rsidR="00D144DB" w:rsidRDefault="003C6EF0">
          <w:pPr>
            <w:pStyle w:val="Inhopg4"/>
            <w:tabs>
              <w:tab w:val="left" w:pos="1540"/>
              <w:tab w:val="right" w:leader="dot" w:pos="10070"/>
            </w:tabs>
            <w:rPr>
              <w:noProof/>
              <w:lang w:val="nl-NL" w:eastAsia="nl-NL"/>
            </w:rPr>
          </w:pPr>
          <w:hyperlink w:anchor="_Toc484073766" w:history="1">
            <w:r w:rsidR="00D144DB" w:rsidRPr="00CE437E">
              <w:rPr>
                <w:rStyle w:val="Hyperlink"/>
                <w:noProof/>
              </w:rPr>
              <w:t>3.2.4.3</w:t>
            </w:r>
            <w:r w:rsidR="00D144DB">
              <w:rPr>
                <w:noProof/>
                <w:lang w:val="nl-NL" w:eastAsia="nl-NL"/>
              </w:rPr>
              <w:tab/>
            </w:r>
            <w:r w:rsidR="00D144DB" w:rsidRPr="00CE437E">
              <w:rPr>
                <w:rStyle w:val="Hyperlink"/>
                <w:noProof/>
              </w:rPr>
              <w:t>BeaconsPageViewModel</w:t>
            </w:r>
            <w:r w:rsidR="00D144DB">
              <w:rPr>
                <w:noProof/>
                <w:webHidden/>
              </w:rPr>
              <w:tab/>
            </w:r>
            <w:r w:rsidR="00D144DB">
              <w:rPr>
                <w:noProof/>
                <w:webHidden/>
              </w:rPr>
              <w:fldChar w:fldCharType="begin"/>
            </w:r>
            <w:r w:rsidR="00D144DB">
              <w:rPr>
                <w:noProof/>
                <w:webHidden/>
              </w:rPr>
              <w:instrText xml:space="preserve"> PAGEREF _Toc484073766 \h </w:instrText>
            </w:r>
            <w:r w:rsidR="00D144DB">
              <w:rPr>
                <w:noProof/>
                <w:webHidden/>
              </w:rPr>
            </w:r>
            <w:r w:rsidR="00D144DB">
              <w:rPr>
                <w:noProof/>
                <w:webHidden/>
              </w:rPr>
              <w:fldChar w:fldCharType="separate"/>
            </w:r>
            <w:r w:rsidR="00D144DB">
              <w:rPr>
                <w:noProof/>
                <w:webHidden/>
              </w:rPr>
              <w:t>15</w:t>
            </w:r>
            <w:r w:rsidR="00D144DB">
              <w:rPr>
                <w:noProof/>
                <w:webHidden/>
              </w:rPr>
              <w:fldChar w:fldCharType="end"/>
            </w:r>
          </w:hyperlink>
        </w:p>
        <w:p w:rsidR="00D144DB" w:rsidRDefault="003C6EF0">
          <w:pPr>
            <w:pStyle w:val="Inhopg4"/>
            <w:tabs>
              <w:tab w:val="left" w:pos="1540"/>
              <w:tab w:val="right" w:leader="dot" w:pos="10070"/>
            </w:tabs>
            <w:rPr>
              <w:noProof/>
              <w:lang w:val="nl-NL" w:eastAsia="nl-NL"/>
            </w:rPr>
          </w:pPr>
          <w:hyperlink w:anchor="_Toc484073767" w:history="1">
            <w:r w:rsidR="00D144DB" w:rsidRPr="00CE437E">
              <w:rPr>
                <w:rStyle w:val="Hyperlink"/>
                <w:noProof/>
              </w:rPr>
              <w:t>3.2.4.4</w:t>
            </w:r>
            <w:r w:rsidR="00D144DB">
              <w:rPr>
                <w:noProof/>
                <w:lang w:val="nl-NL" w:eastAsia="nl-NL"/>
              </w:rPr>
              <w:tab/>
            </w:r>
            <w:r w:rsidR="00D144DB" w:rsidRPr="00CE437E">
              <w:rPr>
                <w:rStyle w:val="Hyperlink"/>
                <w:noProof/>
              </w:rPr>
              <w:t>BeaconContentPageViewModel</w:t>
            </w:r>
            <w:r w:rsidR="00D144DB">
              <w:rPr>
                <w:noProof/>
                <w:webHidden/>
              </w:rPr>
              <w:tab/>
            </w:r>
            <w:r w:rsidR="00D144DB">
              <w:rPr>
                <w:noProof/>
                <w:webHidden/>
              </w:rPr>
              <w:fldChar w:fldCharType="begin"/>
            </w:r>
            <w:r w:rsidR="00D144DB">
              <w:rPr>
                <w:noProof/>
                <w:webHidden/>
              </w:rPr>
              <w:instrText xml:space="preserve"> PAGEREF _Toc484073767 \h </w:instrText>
            </w:r>
            <w:r w:rsidR="00D144DB">
              <w:rPr>
                <w:noProof/>
                <w:webHidden/>
              </w:rPr>
            </w:r>
            <w:r w:rsidR="00D144DB">
              <w:rPr>
                <w:noProof/>
                <w:webHidden/>
              </w:rPr>
              <w:fldChar w:fldCharType="separate"/>
            </w:r>
            <w:r w:rsidR="00D144DB">
              <w:rPr>
                <w:noProof/>
                <w:webHidden/>
              </w:rPr>
              <w:t>17</w:t>
            </w:r>
            <w:r w:rsidR="00D144DB">
              <w:rPr>
                <w:noProof/>
                <w:webHidden/>
              </w:rPr>
              <w:fldChar w:fldCharType="end"/>
            </w:r>
          </w:hyperlink>
        </w:p>
        <w:p w:rsidR="00D144DB" w:rsidRDefault="003C6EF0">
          <w:pPr>
            <w:pStyle w:val="Inhopg1"/>
            <w:tabs>
              <w:tab w:val="left" w:pos="440"/>
              <w:tab w:val="right" w:leader="dot" w:pos="10070"/>
            </w:tabs>
            <w:rPr>
              <w:noProof/>
              <w:lang w:val="nl-NL" w:eastAsia="nl-NL"/>
            </w:rPr>
          </w:pPr>
          <w:hyperlink w:anchor="_Toc484073768" w:history="1">
            <w:r w:rsidR="00D144DB" w:rsidRPr="00CE437E">
              <w:rPr>
                <w:rStyle w:val="Hyperlink"/>
                <w:noProof/>
              </w:rPr>
              <w:t>4</w:t>
            </w:r>
            <w:r w:rsidR="00D144DB">
              <w:rPr>
                <w:noProof/>
                <w:lang w:val="nl-NL" w:eastAsia="nl-NL"/>
              </w:rPr>
              <w:tab/>
            </w:r>
            <w:r w:rsidR="00D144DB" w:rsidRPr="00CE437E">
              <w:rPr>
                <w:rStyle w:val="Hyperlink"/>
                <w:noProof/>
              </w:rPr>
              <w:t>Screen mockups app</w:t>
            </w:r>
            <w:r w:rsidR="00D144DB">
              <w:rPr>
                <w:noProof/>
                <w:webHidden/>
              </w:rPr>
              <w:tab/>
            </w:r>
            <w:r w:rsidR="00D144DB">
              <w:rPr>
                <w:noProof/>
                <w:webHidden/>
              </w:rPr>
              <w:fldChar w:fldCharType="begin"/>
            </w:r>
            <w:r w:rsidR="00D144DB">
              <w:rPr>
                <w:noProof/>
                <w:webHidden/>
              </w:rPr>
              <w:instrText xml:space="preserve"> PAGEREF _Toc484073768 \h </w:instrText>
            </w:r>
            <w:r w:rsidR="00D144DB">
              <w:rPr>
                <w:noProof/>
                <w:webHidden/>
              </w:rPr>
            </w:r>
            <w:r w:rsidR="00D144DB">
              <w:rPr>
                <w:noProof/>
                <w:webHidden/>
              </w:rPr>
              <w:fldChar w:fldCharType="separate"/>
            </w:r>
            <w:r w:rsidR="00D144DB">
              <w:rPr>
                <w:noProof/>
                <w:webHidden/>
              </w:rPr>
              <w:t>18</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69" w:history="1">
            <w:r w:rsidR="00D144DB" w:rsidRPr="00CE437E">
              <w:rPr>
                <w:rStyle w:val="Hyperlink"/>
                <w:noProof/>
              </w:rPr>
              <w:t>4.1</w:t>
            </w:r>
            <w:r w:rsidR="00D144DB">
              <w:rPr>
                <w:noProof/>
                <w:lang w:val="nl-NL" w:eastAsia="nl-NL"/>
              </w:rPr>
              <w:tab/>
            </w:r>
            <w:r w:rsidR="00D144DB" w:rsidRPr="00CE437E">
              <w:rPr>
                <w:rStyle w:val="Hyperlink"/>
                <w:noProof/>
              </w:rPr>
              <w:t>Splash screen</w:t>
            </w:r>
            <w:r w:rsidR="00D144DB">
              <w:rPr>
                <w:noProof/>
                <w:webHidden/>
              </w:rPr>
              <w:tab/>
            </w:r>
            <w:r w:rsidR="00D144DB">
              <w:rPr>
                <w:noProof/>
                <w:webHidden/>
              </w:rPr>
              <w:fldChar w:fldCharType="begin"/>
            </w:r>
            <w:r w:rsidR="00D144DB">
              <w:rPr>
                <w:noProof/>
                <w:webHidden/>
              </w:rPr>
              <w:instrText xml:space="preserve"> PAGEREF _Toc484073769 \h </w:instrText>
            </w:r>
            <w:r w:rsidR="00D144DB">
              <w:rPr>
                <w:noProof/>
                <w:webHidden/>
              </w:rPr>
            </w:r>
            <w:r w:rsidR="00D144DB">
              <w:rPr>
                <w:noProof/>
                <w:webHidden/>
              </w:rPr>
              <w:fldChar w:fldCharType="separate"/>
            </w:r>
            <w:r w:rsidR="00D144DB">
              <w:rPr>
                <w:noProof/>
                <w:webHidden/>
              </w:rPr>
              <w:t>18</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70" w:history="1">
            <w:r w:rsidR="00D144DB" w:rsidRPr="00CE437E">
              <w:rPr>
                <w:rStyle w:val="Hyperlink"/>
                <w:noProof/>
              </w:rPr>
              <w:t>4.2</w:t>
            </w:r>
            <w:r w:rsidR="00D144DB">
              <w:rPr>
                <w:noProof/>
                <w:lang w:val="nl-NL" w:eastAsia="nl-NL"/>
              </w:rPr>
              <w:tab/>
            </w:r>
            <w:r w:rsidR="00D144DB" w:rsidRPr="00CE437E">
              <w:rPr>
                <w:rStyle w:val="Hyperlink"/>
                <w:noProof/>
              </w:rPr>
              <w:t>Front screen</w:t>
            </w:r>
            <w:r w:rsidR="00D144DB">
              <w:rPr>
                <w:noProof/>
                <w:webHidden/>
              </w:rPr>
              <w:tab/>
            </w:r>
            <w:r w:rsidR="00D144DB">
              <w:rPr>
                <w:noProof/>
                <w:webHidden/>
              </w:rPr>
              <w:fldChar w:fldCharType="begin"/>
            </w:r>
            <w:r w:rsidR="00D144DB">
              <w:rPr>
                <w:noProof/>
                <w:webHidden/>
              </w:rPr>
              <w:instrText xml:space="preserve"> PAGEREF _Toc484073770 \h </w:instrText>
            </w:r>
            <w:r w:rsidR="00D144DB">
              <w:rPr>
                <w:noProof/>
                <w:webHidden/>
              </w:rPr>
            </w:r>
            <w:r w:rsidR="00D144DB">
              <w:rPr>
                <w:noProof/>
                <w:webHidden/>
              </w:rPr>
              <w:fldChar w:fldCharType="separate"/>
            </w:r>
            <w:r w:rsidR="00D144DB">
              <w:rPr>
                <w:noProof/>
                <w:webHidden/>
              </w:rPr>
              <w:t>18</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71" w:history="1">
            <w:r w:rsidR="00D144DB" w:rsidRPr="00CE437E">
              <w:rPr>
                <w:rStyle w:val="Hyperlink"/>
                <w:noProof/>
              </w:rPr>
              <w:t>4.3</w:t>
            </w:r>
            <w:r w:rsidR="00D144DB">
              <w:rPr>
                <w:noProof/>
                <w:lang w:val="nl-NL" w:eastAsia="nl-NL"/>
              </w:rPr>
              <w:tab/>
            </w:r>
            <w:r w:rsidR="00D144DB" w:rsidRPr="00CE437E">
              <w:rPr>
                <w:rStyle w:val="Hyperlink"/>
                <w:noProof/>
              </w:rPr>
              <w:t>Route screen</w:t>
            </w:r>
            <w:r w:rsidR="00D144DB">
              <w:rPr>
                <w:noProof/>
                <w:webHidden/>
              </w:rPr>
              <w:tab/>
            </w:r>
            <w:r w:rsidR="00D144DB">
              <w:rPr>
                <w:noProof/>
                <w:webHidden/>
              </w:rPr>
              <w:fldChar w:fldCharType="begin"/>
            </w:r>
            <w:r w:rsidR="00D144DB">
              <w:rPr>
                <w:noProof/>
                <w:webHidden/>
              </w:rPr>
              <w:instrText xml:space="preserve"> PAGEREF _Toc484073771 \h </w:instrText>
            </w:r>
            <w:r w:rsidR="00D144DB">
              <w:rPr>
                <w:noProof/>
                <w:webHidden/>
              </w:rPr>
            </w:r>
            <w:r w:rsidR="00D144DB">
              <w:rPr>
                <w:noProof/>
                <w:webHidden/>
              </w:rPr>
              <w:fldChar w:fldCharType="separate"/>
            </w:r>
            <w:r w:rsidR="00D144DB">
              <w:rPr>
                <w:noProof/>
                <w:webHidden/>
              </w:rPr>
              <w:t>19</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72" w:history="1">
            <w:r w:rsidR="00D144DB" w:rsidRPr="00CE437E">
              <w:rPr>
                <w:rStyle w:val="Hyperlink"/>
                <w:noProof/>
              </w:rPr>
              <w:t>4.4</w:t>
            </w:r>
            <w:r w:rsidR="00D144DB">
              <w:rPr>
                <w:noProof/>
                <w:lang w:val="nl-NL" w:eastAsia="nl-NL"/>
              </w:rPr>
              <w:tab/>
            </w:r>
            <w:r w:rsidR="00D144DB" w:rsidRPr="00CE437E">
              <w:rPr>
                <w:rStyle w:val="Hyperlink"/>
                <w:noProof/>
              </w:rPr>
              <w:t>Content screens</w:t>
            </w:r>
            <w:r w:rsidR="00D144DB">
              <w:rPr>
                <w:noProof/>
                <w:webHidden/>
              </w:rPr>
              <w:tab/>
            </w:r>
            <w:r w:rsidR="00D144DB">
              <w:rPr>
                <w:noProof/>
                <w:webHidden/>
              </w:rPr>
              <w:fldChar w:fldCharType="begin"/>
            </w:r>
            <w:r w:rsidR="00D144DB">
              <w:rPr>
                <w:noProof/>
                <w:webHidden/>
              </w:rPr>
              <w:instrText xml:space="preserve"> PAGEREF _Toc484073772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73" w:history="1">
            <w:r w:rsidR="00D144DB" w:rsidRPr="00CE437E">
              <w:rPr>
                <w:rStyle w:val="Hyperlink"/>
                <w:noProof/>
              </w:rPr>
              <w:t>4.4.1</w:t>
            </w:r>
            <w:r w:rsidR="00D144DB">
              <w:rPr>
                <w:noProof/>
                <w:lang w:val="nl-NL" w:eastAsia="nl-NL"/>
              </w:rPr>
              <w:tab/>
            </w:r>
            <w:r w:rsidR="00D144DB" w:rsidRPr="00CE437E">
              <w:rPr>
                <w:rStyle w:val="Hyperlink"/>
                <w:noProof/>
              </w:rPr>
              <w:t>Html</w:t>
            </w:r>
            <w:r w:rsidR="00D144DB">
              <w:rPr>
                <w:noProof/>
                <w:webHidden/>
              </w:rPr>
              <w:tab/>
            </w:r>
            <w:r w:rsidR="00D144DB">
              <w:rPr>
                <w:noProof/>
                <w:webHidden/>
              </w:rPr>
              <w:fldChar w:fldCharType="begin"/>
            </w:r>
            <w:r w:rsidR="00D144DB">
              <w:rPr>
                <w:noProof/>
                <w:webHidden/>
              </w:rPr>
              <w:instrText xml:space="preserve"> PAGEREF _Toc484073773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74" w:history="1">
            <w:r w:rsidR="00D144DB" w:rsidRPr="00CE437E">
              <w:rPr>
                <w:rStyle w:val="Hyperlink"/>
                <w:noProof/>
              </w:rPr>
              <w:t>4.4.2</w:t>
            </w:r>
            <w:r w:rsidR="00D144DB">
              <w:rPr>
                <w:noProof/>
                <w:lang w:val="nl-NL" w:eastAsia="nl-NL"/>
              </w:rPr>
              <w:tab/>
            </w:r>
            <w:r w:rsidR="00D144DB" w:rsidRPr="00CE437E">
              <w:rPr>
                <w:rStyle w:val="Hyperlink"/>
                <w:noProof/>
              </w:rPr>
              <w:t>YouTube</w:t>
            </w:r>
            <w:r w:rsidR="00D144DB">
              <w:rPr>
                <w:noProof/>
                <w:webHidden/>
              </w:rPr>
              <w:tab/>
            </w:r>
            <w:r w:rsidR="00D144DB">
              <w:rPr>
                <w:noProof/>
                <w:webHidden/>
              </w:rPr>
              <w:fldChar w:fldCharType="begin"/>
            </w:r>
            <w:r w:rsidR="00D144DB">
              <w:rPr>
                <w:noProof/>
                <w:webHidden/>
              </w:rPr>
              <w:instrText xml:space="preserve"> PAGEREF _Toc484073774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75" w:history="1">
            <w:r w:rsidR="00D144DB" w:rsidRPr="00CE437E">
              <w:rPr>
                <w:rStyle w:val="Hyperlink"/>
                <w:noProof/>
              </w:rPr>
              <w:t>4.4.3</w:t>
            </w:r>
            <w:r w:rsidR="00D144DB">
              <w:rPr>
                <w:noProof/>
                <w:lang w:val="nl-NL" w:eastAsia="nl-NL"/>
              </w:rPr>
              <w:tab/>
            </w:r>
            <w:r w:rsidR="00D144DB" w:rsidRPr="00CE437E">
              <w:rPr>
                <w:rStyle w:val="Hyperlink"/>
                <w:noProof/>
              </w:rPr>
              <w:t>Foto</w:t>
            </w:r>
            <w:r w:rsidR="00D144DB">
              <w:rPr>
                <w:noProof/>
                <w:webHidden/>
              </w:rPr>
              <w:tab/>
            </w:r>
            <w:r w:rsidR="00D144DB">
              <w:rPr>
                <w:noProof/>
                <w:webHidden/>
              </w:rPr>
              <w:fldChar w:fldCharType="begin"/>
            </w:r>
            <w:r w:rsidR="00D144DB">
              <w:rPr>
                <w:noProof/>
                <w:webHidden/>
              </w:rPr>
              <w:instrText xml:space="preserve"> PAGEREF _Toc484073775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76" w:history="1">
            <w:r w:rsidR="00D144DB" w:rsidRPr="00CE437E">
              <w:rPr>
                <w:rStyle w:val="Hyperlink"/>
                <w:noProof/>
              </w:rPr>
              <w:t>4.4.4</w:t>
            </w:r>
            <w:r w:rsidR="00D144DB">
              <w:rPr>
                <w:noProof/>
                <w:lang w:val="nl-NL" w:eastAsia="nl-NL"/>
              </w:rPr>
              <w:tab/>
            </w:r>
            <w:r w:rsidR="00D144DB" w:rsidRPr="00CE437E">
              <w:rPr>
                <w:rStyle w:val="Hyperlink"/>
                <w:noProof/>
              </w:rPr>
              <w:t>Audio</w:t>
            </w:r>
            <w:r w:rsidR="00D144DB">
              <w:rPr>
                <w:noProof/>
                <w:webHidden/>
              </w:rPr>
              <w:tab/>
            </w:r>
            <w:r w:rsidR="00D144DB">
              <w:rPr>
                <w:noProof/>
                <w:webHidden/>
              </w:rPr>
              <w:fldChar w:fldCharType="begin"/>
            </w:r>
            <w:r w:rsidR="00D144DB">
              <w:rPr>
                <w:noProof/>
                <w:webHidden/>
              </w:rPr>
              <w:instrText xml:space="preserve"> PAGEREF _Toc484073776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3"/>
            <w:tabs>
              <w:tab w:val="left" w:pos="1320"/>
              <w:tab w:val="right" w:leader="dot" w:pos="10070"/>
            </w:tabs>
            <w:rPr>
              <w:noProof/>
              <w:lang w:val="nl-NL" w:eastAsia="nl-NL"/>
            </w:rPr>
          </w:pPr>
          <w:hyperlink w:anchor="_Toc484073777" w:history="1">
            <w:r w:rsidR="00D144DB" w:rsidRPr="00CE437E">
              <w:rPr>
                <w:rStyle w:val="Hyperlink"/>
                <w:noProof/>
              </w:rPr>
              <w:t>4.4.5</w:t>
            </w:r>
            <w:r w:rsidR="00D144DB">
              <w:rPr>
                <w:noProof/>
                <w:lang w:val="nl-NL" w:eastAsia="nl-NL"/>
              </w:rPr>
              <w:tab/>
            </w:r>
            <w:r w:rsidR="00D144DB" w:rsidRPr="00CE437E">
              <w:rPr>
                <w:rStyle w:val="Hyperlink"/>
                <w:noProof/>
              </w:rPr>
              <w:t>Video</w:t>
            </w:r>
            <w:r w:rsidR="00D144DB">
              <w:rPr>
                <w:noProof/>
                <w:webHidden/>
              </w:rPr>
              <w:tab/>
            </w:r>
            <w:r w:rsidR="00D144DB">
              <w:rPr>
                <w:noProof/>
                <w:webHidden/>
              </w:rPr>
              <w:fldChar w:fldCharType="begin"/>
            </w:r>
            <w:r w:rsidR="00D144DB">
              <w:rPr>
                <w:noProof/>
                <w:webHidden/>
              </w:rPr>
              <w:instrText xml:space="preserve"> PAGEREF _Toc484073777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2"/>
            <w:tabs>
              <w:tab w:val="left" w:pos="880"/>
              <w:tab w:val="right" w:leader="dot" w:pos="10070"/>
            </w:tabs>
            <w:rPr>
              <w:noProof/>
              <w:lang w:val="nl-NL" w:eastAsia="nl-NL"/>
            </w:rPr>
          </w:pPr>
          <w:hyperlink w:anchor="_Toc484073778" w:history="1">
            <w:r w:rsidR="00D144DB" w:rsidRPr="00CE437E">
              <w:rPr>
                <w:rStyle w:val="Hyperlink"/>
                <w:noProof/>
              </w:rPr>
              <w:t>4.5</w:t>
            </w:r>
            <w:r w:rsidR="00D144DB">
              <w:rPr>
                <w:noProof/>
                <w:lang w:val="nl-NL" w:eastAsia="nl-NL"/>
              </w:rPr>
              <w:tab/>
            </w:r>
            <w:r w:rsidR="00D144DB" w:rsidRPr="00CE437E">
              <w:rPr>
                <w:rStyle w:val="Hyperlink"/>
                <w:noProof/>
              </w:rPr>
              <w:t>Over screen</w:t>
            </w:r>
            <w:r w:rsidR="00D144DB">
              <w:rPr>
                <w:noProof/>
                <w:webHidden/>
              </w:rPr>
              <w:tab/>
            </w:r>
            <w:r w:rsidR="00D144DB">
              <w:rPr>
                <w:noProof/>
                <w:webHidden/>
              </w:rPr>
              <w:fldChar w:fldCharType="begin"/>
            </w:r>
            <w:r w:rsidR="00D144DB">
              <w:rPr>
                <w:noProof/>
                <w:webHidden/>
              </w:rPr>
              <w:instrText xml:space="preserve"> PAGEREF _Toc484073778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3C6EF0">
          <w:pPr>
            <w:pStyle w:val="Inhopg1"/>
            <w:tabs>
              <w:tab w:val="left" w:pos="440"/>
              <w:tab w:val="right" w:leader="dot" w:pos="10070"/>
            </w:tabs>
            <w:rPr>
              <w:noProof/>
              <w:lang w:val="nl-NL" w:eastAsia="nl-NL"/>
            </w:rPr>
          </w:pPr>
          <w:hyperlink w:anchor="_Toc484073779" w:history="1">
            <w:r w:rsidR="00D144DB" w:rsidRPr="00CE437E">
              <w:rPr>
                <w:rStyle w:val="Hyperlink"/>
                <w:noProof/>
              </w:rPr>
              <w:t>5</w:t>
            </w:r>
            <w:r w:rsidR="00D144DB">
              <w:rPr>
                <w:noProof/>
                <w:lang w:val="nl-NL" w:eastAsia="nl-NL"/>
              </w:rPr>
              <w:tab/>
            </w:r>
            <w:r w:rsidR="00D144DB" w:rsidRPr="00CE437E">
              <w:rPr>
                <w:rStyle w:val="Hyperlink"/>
                <w:noProof/>
              </w:rPr>
              <w:t>Linken</w:t>
            </w:r>
            <w:r w:rsidR="00D144DB">
              <w:rPr>
                <w:noProof/>
                <w:webHidden/>
              </w:rPr>
              <w:tab/>
            </w:r>
            <w:r w:rsidR="00D144DB">
              <w:rPr>
                <w:noProof/>
                <w:webHidden/>
              </w:rPr>
              <w:fldChar w:fldCharType="begin"/>
            </w:r>
            <w:r w:rsidR="00D144DB">
              <w:rPr>
                <w:noProof/>
                <w:webHidden/>
              </w:rPr>
              <w:instrText xml:space="preserve"> PAGEREF _Toc484073779 \h </w:instrText>
            </w:r>
            <w:r w:rsidR="00D144DB">
              <w:rPr>
                <w:noProof/>
                <w:webHidden/>
              </w:rPr>
            </w:r>
            <w:r w:rsidR="00D144DB">
              <w:rPr>
                <w:noProof/>
                <w:webHidden/>
              </w:rPr>
              <w:fldChar w:fldCharType="separate"/>
            </w:r>
            <w:r w:rsidR="00D144DB">
              <w:rPr>
                <w:noProof/>
                <w:webHidden/>
              </w:rPr>
              <w:t>21</w:t>
            </w:r>
            <w:r w:rsidR="00D144DB">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D144DB"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D144DB">
        <w:rPr>
          <w:noProof/>
        </w:rPr>
        <w:t>Afbeelding 1: IBeacons Apple</w:t>
      </w:r>
      <w:r w:rsidR="00D144DB">
        <w:rPr>
          <w:noProof/>
        </w:rPr>
        <w:tab/>
      </w:r>
      <w:r w:rsidR="00D144DB">
        <w:rPr>
          <w:noProof/>
        </w:rPr>
        <w:fldChar w:fldCharType="begin"/>
      </w:r>
      <w:r w:rsidR="00D144DB">
        <w:rPr>
          <w:noProof/>
        </w:rPr>
        <w:instrText xml:space="preserve"> PAGEREF _Toc484073780 \h </w:instrText>
      </w:r>
      <w:r w:rsidR="00D144DB">
        <w:rPr>
          <w:noProof/>
        </w:rPr>
      </w:r>
      <w:r w:rsidR="00D144DB">
        <w:rPr>
          <w:noProof/>
        </w:rPr>
        <w:fldChar w:fldCharType="separate"/>
      </w:r>
      <w:r w:rsidR="00D144DB">
        <w:rPr>
          <w:noProof/>
        </w:rPr>
        <w:t>5</w:t>
      </w:r>
      <w:r w:rsidR="00D144DB">
        <w:rPr>
          <w:noProof/>
        </w:rPr>
        <w:fldChar w:fldCharType="end"/>
      </w:r>
    </w:p>
    <w:p w:rsidR="00D144DB" w:rsidRDefault="00D144DB">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_Toc484073781 \h </w:instrText>
      </w:r>
      <w:r>
        <w:rPr>
          <w:noProof/>
        </w:rPr>
      </w:r>
      <w:r>
        <w:rPr>
          <w:noProof/>
        </w:rPr>
        <w:fldChar w:fldCharType="separate"/>
      </w:r>
      <w:r>
        <w:rPr>
          <w:noProof/>
        </w:rPr>
        <w:t>7</w:t>
      </w:r>
      <w:r>
        <w:rPr>
          <w:noProof/>
        </w:rPr>
        <w:fldChar w:fldCharType="end"/>
      </w:r>
    </w:p>
    <w:p w:rsidR="00D144DB" w:rsidRDefault="00D144DB">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_Toc484073782 \h </w:instrText>
      </w:r>
      <w:r>
        <w:rPr>
          <w:noProof/>
        </w:rPr>
      </w:r>
      <w:r>
        <w:rPr>
          <w:noProof/>
        </w:rPr>
        <w:fldChar w:fldCharType="separate"/>
      </w:r>
      <w:r>
        <w:rPr>
          <w:noProof/>
        </w:rPr>
        <w:t>8</w:t>
      </w:r>
      <w:r>
        <w:rPr>
          <w:noProof/>
        </w:rPr>
        <w:fldChar w:fldCharType="end"/>
      </w:r>
    </w:p>
    <w:p w:rsidR="00D144DB" w:rsidRDefault="00D144DB">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_Toc484073783 \h </w:instrText>
      </w:r>
      <w:r>
        <w:rPr>
          <w:noProof/>
        </w:rPr>
      </w:r>
      <w:r>
        <w:rPr>
          <w:noProof/>
        </w:rPr>
        <w:fldChar w:fldCharType="separate"/>
      </w:r>
      <w:r>
        <w:rPr>
          <w:noProof/>
        </w:rPr>
        <w:t>9</w:t>
      </w:r>
      <w:r>
        <w:rPr>
          <w:noProof/>
        </w:rPr>
        <w:fldChar w:fldCharType="end"/>
      </w:r>
    </w:p>
    <w:p w:rsidR="00D144DB" w:rsidRDefault="00D144DB">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_Toc484073784 \h </w:instrText>
      </w:r>
      <w:r>
        <w:rPr>
          <w:noProof/>
        </w:rPr>
      </w:r>
      <w:r>
        <w:rPr>
          <w:noProof/>
        </w:rPr>
        <w:fldChar w:fldCharType="separate"/>
      </w:r>
      <w:r>
        <w:rPr>
          <w:noProof/>
        </w:rPr>
        <w:t>9</w:t>
      </w:r>
      <w:r>
        <w:rPr>
          <w:noProof/>
        </w:rPr>
        <w:fldChar w:fldCharType="end"/>
      </w:r>
    </w:p>
    <w:p w:rsidR="00D144DB" w:rsidRDefault="00D144DB">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_Toc484073785 \h </w:instrText>
      </w:r>
      <w:r>
        <w:rPr>
          <w:noProof/>
        </w:rPr>
      </w:r>
      <w:r>
        <w:rPr>
          <w:noProof/>
        </w:rPr>
        <w:fldChar w:fldCharType="separate"/>
      </w:r>
      <w:r>
        <w:rPr>
          <w:noProof/>
        </w:rPr>
        <w:t>10</w:t>
      </w:r>
      <w:r>
        <w:rPr>
          <w:noProof/>
        </w:rPr>
        <w:fldChar w:fldCharType="end"/>
      </w:r>
    </w:p>
    <w:p w:rsidR="00D144DB" w:rsidRDefault="00D144DB">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_Toc484073786 \h </w:instrText>
      </w:r>
      <w:r>
        <w:rPr>
          <w:noProof/>
        </w:rPr>
      </w:r>
      <w:r>
        <w:rPr>
          <w:noProof/>
        </w:rPr>
        <w:fldChar w:fldCharType="separate"/>
      </w:r>
      <w:r>
        <w:rPr>
          <w:noProof/>
        </w:rPr>
        <w:t>11</w:t>
      </w:r>
      <w:r>
        <w:rPr>
          <w:noProof/>
        </w:rPr>
        <w:fldChar w:fldCharType="end"/>
      </w:r>
    </w:p>
    <w:p w:rsidR="00D144DB" w:rsidRDefault="00D144DB">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_Toc484073787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_Toc484073788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_Toc484073789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_Toc484073790 \h </w:instrText>
      </w:r>
      <w:r>
        <w:rPr>
          <w:noProof/>
        </w:rPr>
      </w:r>
      <w:r>
        <w:rPr>
          <w:noProof/>
        </w:rPr>
        <w:fldChar w:fldCharType="separate"/>
      </w:r>
      <w:r>
        <w:rPr>
          <w:noProof/>
        </w:rPr>
        <w:t>13</w:t>
      </w:r>
      <w:r>
        <w:rPr>
          <w:noProof/>
        </w:rPr>
        <w:fldChar w:fldCharType="end"/>
      </w:r>
    </w:p>
    <w:p w:rsidR="00D144DB" w:rsidRDefault="00D144DB">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_Toc484073791 \h </w:instrText>
      </w:r>
      <w:r>
        <w:rPr>
          <w:noProof/>
        </w:rPr>
      </w:r>
      <w:r>
        <w:rPr>
          <w:noProof/>
        </w:rPr>
        <w:fldChar w:fldCharType="separate"/>
      </w:r>
      <w:r>
        <w:rPr>
          <w:noProof/>
        </w:rPr>
        <w:t>13</w:t>
      </w:r>
      <w:r>
        <w:rPr>
          <w:noProof/>
        </w:rPr>
        <w:fldChar w:fldCharType="end"/>
      </w:r>
    </w:p>
    <w:p w:rsidR="00D144DB" w:rsidRDefault="00D144DB">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_Toc484073792 \h </w:instrText>
      </w:r>
      <w:r>
        <w:rPr>
          <w:noProof/>
        </w:rPr>
      </w:r>
      <w:r>
        <w:rPr>
          <w:noProof/>
        </w:rPr>
        <w:fldChar w:fldCharType="separate"/>
      </w:r>
      <w:r>
        <w:rPr>
          <w:noProof/>
        </w:rPr>
        <w:t>14</w:t>
      </w:r>
      <w:r>
        <w:rPr>
          <w:noProof/>
        </w:rPr>
        <w:fldChar w:fldCharType="end"/>
      </w:r>
    </w:p>
    <w:p w:rsidR="00D144DB" w:rsidRDefault="00D144DB">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_Toc484073793 \h </w:instrText>
      </w:r>
      <w:r>
        <w:rPr>
          <w:noProof/>
        </w:rPr>
      </w:r>
      <w:r>
        <w:rPr>
          <w:noProof/>
        </w:rPr>
        <w:fldChar w:fldCharType="separate"/>
      </w:r>
      <w:r>
        <w:rPr>
          <w:noProof/>
        </w:rPr>
        <w:t>14</w:t>
      </w:r>
      <w:r>
        <w:rPr>
          <w:noProof/>
        </w:rPr>
        <w:fldChar w:fldCharType="end"/>
      </w:r>
    </w:p>
    <w:p w:rsidR="00D144DB" w:rsidRDefault="00D144DB">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_Toc484073794 \h </w:instrText>
      </w:r>
      <w:r>
        <w:rPr>
          <w:noProof/>
        </w:rPr>
      </w:r>
      <w:r>
        <w:rPr>
          <w:noProof/>
        </w:rPr>
        <w:fldChar w:fldCharType="separate"/>
      </w:r>
      <w:r>
        <w:rPr>
          <w:noProof/>
        </w:rPr>
        <w:t>15</w:t>
      </w:r>
      <w:r>
        <w:rPr>
          <w:noProof/>
        </w:rPr>
        <w:fldChar w:fldCharType="end"/>
      </w:r>
    </w:p>
    <w:p w:rsidR="00D144DB" w:rsidRDefault="00D144DB">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_Toc484073795 \h </w:instrText>
      </w:r>
      <w:r>
        <w:rPr>
          <w:noProof/>
        </w:rPr>
      </w:r>
      <w:r>
        <w:rPr>
          <w:noProof/>
        </w:rPr>
        <w:fldChar w:fldCharType="separate"/>
      </w:r>
      <w:r>
        <w:rPr>
          <w:noProof/>
        </w:rPr>
        <w:t>16</w:t>
      </w:r>
      <w:r>
        <w:rPr>
          <w:noProof/>
        </w:rPr>
        <w:fldChar w:fldCharType="end"/>
      </w:r>
    </w:p>
    <w:p w:rsidR="00D144DB" w:rsidRDefault="00D144DB">
      <w:pPr>
        <w:pStyle w:val="Lijstmetafbeeldingen"/>
        <w:tabs>
          <w:tab w:val="right" w:leader="dot" w:pos="10070"/>
        </w:tabs>
        <w:rPr>
          <w:noProof/>
          <w:lang w:val="nl-NL" w:eastAsia="nl-NL"/>
        </w:rPr>
      </w:pPr>
      <w:r>
        <w:rPr>
          <w:noProof/>
        </w:rPr>
        <w:t>Afbeelding 17: Toelichting code BeaconContentPageViewModel</w:t>
      </w:r>
      <w:r>
        <w:rPr>
          <w:noProof/>
        </w:rPr>
        <w:tab/>
      </w:r>
      <w:r>
        <w:rPr>
          <w:noProof/>
        </w:rPr>
        <w:fldChar w:fldCharType="begin"/>
      </w:r>
      <w:r>
        <w:rPr>
          <w:noProof/>
        </w:rPr>
        <w:instrText xml:space="preserve"> PAGEREF _Toc484073796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18: Toelichting code BeaconContentPage</w:t>
      </w:r>
      <w:r>
        <w:rPr>
          <w:noProof/>
        </w:rPr>
        <w:tab/>
      </w:r>
      <w:r>
        <w:rPr>
          <w:noProof/>
        </w:rPr>
        <w:fldChar w:fldCharType="begin"/>
      </w:r>
      <w:r>
        <w:rPr>
          <w:noProof/>
        </w:rPr>
        <w:instrText xml:space="preserve"> PAGEREF _Toc484073797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19: Toelichting code OnNavigatedFrom</w:t>
      </w:r>
      <w:r>
        <w:rPr>
          <w:noProof/>
        </w:rPr>
        <w:tab/>
      </w:r>
      <w:r>
        <w:rPr>
          <w:noProof/>
        </w:rPr>
        <w:fldChar w:fldCharType="begin"/>
      </w:r>
      <w:r>
        <w:rPr>
          <w:noProof/>
        </w:rPr>
        <w:instrText xml:space="preserve"> PAGEREF _Toc484073798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20: Screen mockup geen internet</w:t>
      </w:r>
      <w:r>
        <w:rPr>
          <w:noProof/>
        </w:rPr>
        <w:tab/>
      </w:r>
      <w:r>
        <w:rPr>
          <w:noProof/>
        </w:rPr>
        <w:fldChar w:fldCharType="begin"/>
      </w:r>
      <w:r>
        <w:rPr>
          <w:noProof/>
        </w:rPr>
        <w:instrText xml:space="preserve"> PAGEREF _Toc484073799 \h </w:instrText>
      </w:r>
      <w:r>
        <w:rPr>
          <w:noProof/>
        </w:rPr>
      </w:r>
      <w:r>
        <w:rPr>
          <w:noProof/>
        </w:rPr>
        <w:fldChar w:fldCharType="separate"/>
      </w:r>
      <w:r>
        <w:rPr>
          <w:noProof/>
        </w:rPr>
        <w:t>18</w:t>
      </w:r>
      <w:r>
        <w:rPr>
          <w:noProof/>
        </w:rPr>
        <w:fldChar w:fldCharType="end"/>
      </w:r>
    </w:p>
    <w:p w:rsidR="00D144DB" w:rsidRDefault="00D144DB">
      <w:pPr>
        <w:pStyle w:val="Lijstmetafbeeldingen"/>
        <w:tabs>
          <w:tab w:val="right" w:leader="dot" w:pos="10070"/>
        </w:tabs>
        <w:rPr>
          <w:noProof/>
          <w:lang w:val="nl-NL" w:eastAsia="nl-NL"/>
        </w:rPr>
      </w:pPr>
      <w:r>
        <w:rPr>
          <w:noProof/>
        </w:rPr>
        <w:t>Afbeelding 21: Screen mockup front screen</w:t>
      </w:r>
      <w:r>
        <w:rPr>
          <w:noProof/>
        </w:rPr>
        <w:tab/>
      </w:r>
      <w:r>
        <w:rPr>
          <w:noProof/>
        </w:rPr>
        <w:fldChar w:fldCharType="begin"/>
      </w:r>
      <w:r>
        <w:rPr>
          <w:noProof/>
        </w:rPr>
        <w:instrText xml:space="preserve"> PAGEREF _Toc484073800 \h </w:instrText>
      </w:r>
      <w:r>
        <w:rPr>
          <w:noProof/>
        </w:rPr>
      </w:r>
      <w:r>
        <w:rPr>
          <w:noProof/>
        </w:rPr>
        <w:fldChar w:fldCharType="separate"/>
      </w:r>
      <w:r>
        <w:rPr>
          <w:noProof/>
        </w:rPr>
        <w:t>18</w:t>
      </w:r>
      <w:r>
        <w:rPr>
          <w:noProof/>
        </w:rPr>
        <w:fldChar w:fldCharType="end"/>
      </w:r>
    </w:p>
    <w:p w:rsidR="00D144DB" w:rsidRDefault="00D144DB">
      <w:pPr>
        <w:pStyle w:val="Lijstmetafbeeldingen"/>
        <w:tabs>
          <w:tab w:val="right" w:leader="dot" w:pos="10070"/>
        </w:tabs>
        <w:rPr>
          <w:noProof/>
          <w:lang w:val="nl-NL" w:eastAsia="nl-NL"/>
        </w:rPr>
      </w:pPr>
      <w:r>
        <w:rPr>
          <w:noProof/>
        </w:rPr>
        <w:t>Afbeelding 22: Screen mockup wacht scherm</w:t>
      </w:r>
      <w:r>
        <w:rPr>
          <w:noProof/>
        </w:rPr>
        <w:tab/>
      </w:r>
      <w:r>
        <w:rPr>
          <w:noProof/>
        </w:rPr>
        <w:fldChar w:fldCharType="begin"/>
      </w:r>
      <w:r>
        <w:rPr>
          <w:noProof/>
        </w:rPr>
        <w:instrText xml:space="preserve"> PAGEREF _Toc484073801 \h </w:instrText>
      </w:r>
      <w:r>
        <w:rPr>
          <w:noProof/>
        </w:rPr>
      </w:r>
      <w:r>
        <w:rPr>
          <w:noProof/>
        </w:rPr>
        <w:fldChar w:fldCharType="separate"/>
      </w:r>
      <w:r>
        <w:rPr>
          <w:noProof/>
        </w:rPr>
        <w:t>19</w:t>
      </w:r>
      <w:r>
        <w:rPr>
          <w:noProof/>
        </w:rPr>
        <w:fldChar w:fldCharType="end"/>
      </w:r>
    </w:p>
    <w:p w:rsidR="00D144DB" w:rsidRDefault="00D144DB">
      <w:pPr>
        <w:pStyle w:val="Lijstmetafbeeldingen"/>
        <w:tabs>
          <w:tab w:val="right" w:leader="dot" w:pos="10070"/>
        </w:tabs>
        <w:rPr>
          <w:noProof/>
          <w:lang w:val="nl-NL" w:eastAsia="nl-NL"/>
        </w:rPr>
      </w:pPr>
      <w:r>
        <w:rPr>
          <w:noProof/>
        </w:rPr>
        <w:t>Afbeelding 23: Screen mockup route screen</w:t>
      </w:r>
      <w:r>
        <w:rPr>
          <w:noProof/>
        </w:rPr>
        <w:tab/>
      </w:r>
      <w:r>
        <w:rPr>
          <w:noProof/>
        </w:rPr>
        <w:fldChar w:fldCharType="begin"/>
      </w:r>
      <w:r>
        <w:rPr>
          <w:noProof/>
        </w:rPr>
        <w:instrText xml:space="preserve"> PAGEREF _Toc484073802 \h </w:instrText>
      </w:r>
      <w:r>
        <w:rPr>
          <w:noProof/>
        </w:rPr>
      </w:r>
      <w:r>
        <w:rPr>
          <w:noProof/>
        </w:rPr>
        <w:fldChar w:fldCharType="separate"/>
      </w:r>
      <w:r>
        <w:rPr>
          <w:noProof/>
        </w:rPr>
        <w:t>19</w:t>
      </w:r>
      <w:r>
        <w:rPr>
          <w:noProof/>
        </w:rPr>
        <w:fldChar w:fldCharType="end"/>
      </w:r>
    </w:p>
    <w:p w:rsidR="00D144DB" w:rsidRDefault="00D144DB">
      <w:pPr>
        <w:pStyle w:val="Lijstmetafbeeldingen"/>
        <w:tabs>
          <w:tab w:val="right" w:leader="dot" w:pos="10070"/>
        </w:tabs>
        <w:rPr>
          <w:noProof/>
          <w:lang w:val="nl-NL" w:eastAsia="nl-NL"/>
        </w:rPr>
      </w:pPr>
      <w:r>
        <w:rPr>
          <w:noProof/>
        </w:rPr>
        <w:t>Afbeelding 24: Screen mockup geen bluetooth</w:t>
      </w:r>
      <w:r>
        <w:rPr>
          <w:noProof/>
        </w:rPr>
        <w:tab/>
      </w:r>
      <w:r>
        <w:rPr>
          <w:noProof/>
        </w:rPr>
        <w:fldChar w:fldCharType="begin"/>
      </w:r>
      <w:r>
        <w:rPr>
          <w:noProof/>
        </w:rPr>
        <w:instrText xml:space="preserve"> PAGEREF _Toc484073803 \h </w:instrText>
      </w:r>
      <w:r>
        <w:rPr>
          <w:noProof/>
        </w:rPr>
      </w:r>
      <w:r>
        <w:rPr>
          <w:noProof/>
        </w:rPr>
        <w:fldChar w:fldCharType="separate"/>
      </w:r>
      <w:r>
        <w:rPr>
          <w:noProof/>
        </w:rPr>
        <w:t>20</w:t>
      </w:r>
      <w:r>
        <w:rPr>
          <w:noProof/>
        </w:rPr>
        <w:fldChar w:fldCharType="end"/>
      </w:r>
    </w:p>
    <w:p w:rsidR="00D144DB" w:rsidRDefault="00D144DB">
      <w:pPr>
        <w:pStyle w:val="Lijstmetafbeeldingen"/>
        <w:tabs>
          <w:tab w:val="right" w:leader="dot" w:pos="10070"/>
        </w:tabs>
        <w:rPr>
          <w:noProof/>
          <w:lang w:val="nl-NL" w:eastAsia="nl-NL"/>
        </w:rPr>
      </w:pPr>
      <w:r>
        <w:rPr>
          <w:noProof/>
        </w:rPr>
        <w:t>Afbeelding 25: Screen mockup content</w:t>
      </w:r>
      <w:r>
        <w:rPr>
          <w:noProof/>
        </w:rPr>
        <w:tab/>
      </w:r>
      <w:r>
        <w:rPr>
          <w:noProof/>
        </w:rPr>
        <w:fldChar w:fldCharType="begin"/>
      </w:r>
      <w:r>
        <w:rPr>
          <w:noProof/>
        </w:rPr>
        <w:instrText xml:space="preserve"> PAGEREF _Toc484073804 \h </w:instrText>
      </w:r>
      <w:r>
        <w:rPr>
          <w:noProof/>
        </w:rPr>
      </w:r>
      <w:r>
        <w:rPr>
          <w:noProof/>
        </w:rPr>
        <w:fldChar w:fldCharType="separate"/>
      </w:r>
      <w:r>
        <w:rPr>
          <w:noProof/>
        </w:rPr>
        <w:t>20</w:t>
      </w:r>
      <w:r>
        <w:rPr>
          <w:noProof/>
        </w:rPr>
        <w:fldChar w:fldCharType="end"/>
      </w:r>
    </w:p>
    <w:p w:rsidR="00D144DB" w:rsidRDefault="00D144DB">
      <w:pPr>
        <w:pStyle w:val="Lijstmetafbeeldingen"/>
        <w:tabs>
          <w:tab w:val="right" w:leader="dot" w:pos="10070"/>
        </w:tabs>
        <w:rPr>
          <w:noProof/>
          <w:lang w:val="nl-NL" w:eastAsia="nl-NL"/>
        </w:rPr>
      </w:pPr>
      <w:r>
        <w:rPr>
          <w:noProof/>
        </w:rPr>
        <w:t>Afbeelding 26: Screen mockup aboutscreen</w:t>
      </w:r>
      <w:r>
        <w:rPr>
          <w:noProof/>
        </w:rPr>
        <w:tab/>
      </w:r>
      <w:r>
        <w:rPr>
          <w:noProof/>
        </w:rPr>
        <w:fldChar w:fldCharType="begin"/>
      </w:r>
      <w:r>
        <w:rPr>
          <w:noProof/>
        </w:rPr>
        <w:instrText xml:space="preserve"> PAGEREF _Toc484073805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1" w:name="_Toc484073750"/>
      <w:r w:rsidRPr="00683878">
        <w:rPr>
          <w:lang w:val="nl-NL"/>
        </w:rPr>
        <w:lastRenderedPageBreak/>
        <w:t>Project omschrijving</w:t>
      </w:r>
      <w:bookmarkEnd w:id="1"/>
    </w:p>
    <w:p w:rsidR="00061476" w:rsidRPr="00861BE0" w:rsidRDefault="00061476" w:rsidP="00061476">
      <w:pPr>
        <w:pStyle w:val="Kop2"/>
        <w:rPr>
          <w:lang w:val="nl-NL"/>
        </w:rPr>
      </w:pPr>
      <w:bookmarkStart w:id="2" w:name="_Toc484073751"/>
      <w:r>
        <w:rPr>
          <w:lang w:val="nl-NL"/>
        </w:rPr>
        <w:t>iBeacons</w:t>
      </w:r>
      <w:bookmarkEnd w:id="2"/>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3" w:name="_Toc484073780"/>
      <w:r>
        <w:t xml:space="preserve">Afbeelding </w:t>
      </w:r>
      <w:r>
        <w:fldChar w:fldCharType="begin"/>
      </w:r>
      <w:r>
        <w:instrText xml:space="preserve"> SEQ Figuur \* ARABIC </w:instrText>
      </w:r>
      <w:r>
        <w:fldChar w:fldCharType="separate"/>
      </w:r>
      <w:r w:rsidR="00411B06">
        <w:rPr>
          <w:noProof/>
        </w:rPr>
        <w:t>1</w:t>
      </w:r>
      <w:r>
        <w:rPr>
          <w:noProof/>
        </w:rPr>
        <w:fldChar w:fldCharType="end"/>
      </w:r>
      <w:r>
        <w:t>: IBeacons Apple</w:t>
      </w:r>
      <w:bookmarkEnd w:id="3"/>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4" w:name="_Toc484073752"/>
      <w:r>
        <w:lastRenderedPageBreak/>
        <w:t>Onze opdracht</w:t>
      </w:r>
      <w:bookmarkEnd w:id="4"/>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r w:rsidR="007942CE">
        <w:t xml:space="preserve"> samen met ICT Project</w:t>
      </w:r>
      <w:r>
        <w:t>.</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5" w:name="_Toc484073753"/>
      <w:r>
        <w:lastRenderedPageBreak/>
        <w:t>Opbouw app</w:t>
      </w:r>
      <w:bookmarkEnd w:id="5"/>
    </w:p>
    <w:p w:rsidR="00D46C4C" w:rsidRDefault="004E1951" w:rsidP="00AF3DF6">
      <w:pPr>
        <w:pStyle w:val="Geenafstand"/>
      </w:pPr>
      <w:r>
        <w:t>.</w:t>
      </w:r>
    </w:p>
    <w:p w:rsidR="0007425A" w:rsidRDefault="0007425A" w:rsidP="0007425A">
      <w:pPr>
        <w:pStyle w:val="Kop2"/>
      </w:pPr>
      <w:bookmarkStart w:id="6" w:name="_Toc484073754"/>
      <w:r>
        <w:t>Klasse</w:t>
      </w:r>
      <w:r w:rsidR="0041774F">
        <w:t>n</w:t>
      </w:r>
      <w:r>
        <w:t>diagrammen</w:t>
      </w:r>
      <w:bookmarkEnd w:id="6"/>
    </w:p>
    <w:p w:rsidR="000A015C" w:rsidRDefault="000A015C" w:rsidP="0007425A">
      <w:pPr>
        <w:pStyle w:val="Kop3"/>
      </w:pPr>
      <w:bookmarkStart w:id="7" w:name="_Toc484073755"/>
      <w:r>
        <w:t>Models</w:t>
      </w:r>
      <w:bookmarkEnd w:id="7"/>
    </w:p>
    <w:p w:rsidR="00FE7488" w:rsidRDefault="00FE7488" w:rsidP="00FE7488">
      <w:pPr>
        <w:pStyle w:val="Geenafstand"/>
      </w:pPr>
      <w:r>
        <w:rPr>
          <w:lang w:val="nl-BE"/>
        </w:rPr>
        <w:t>Models</w:t>
      </w:r>
      <w:r>
        <w:t xml:space="preserve"> zorgen voor de data aan de views door binding. Dit gebeurt via de viewmodels.</w:t>
      </w:r>
    </w:p>
    <w:p w:rsidR="00FE7488" w:rsidRDefault="00FE7488" w:rsidP="00FE7488">
      <w:pPr>
        <w:pStyle w:val="Geenafstand"/>
      </w:pPr>
      <w:r w:rsidRPr="000B3169">
        <w:t xml:space="preserve">Het ontwerp van het model is geoptimaliseerd voor de logische relaties en transacties tussen </w:t>
      </w:r>
      <w:r>
        <w:t xml:space="preserve">het geheel, </w:t>
      </w:r>
      <w:r w:rsidRPr="000B3169">
        <w:t>ongeacht de wijze waarop de gegevens worden gepresenteerd in de gebruikersinterface.</w:t>
      </w:r>
    </w:p>
    <w:p w:rsidR="00FE7488" w:rsidRPr="0026222E" w:rsidRDefault="00FE7488" w:rsidP="00FE7488">
      <w:pPr>
        <w:pStyle w:val="Geenafstand"/>
      </w:pPr>
    </w:p>
    <w:p w:rsidR="00FE7488" w:rsidRDefault="00FE7488" w:rsidP="00FE7488">
      <w:pPr>
        <w:pStyle w:val="Geenafstand"/>
        <w:numPr>
          <w:ilvl w:val="0"/>
          <w:numId w:val="32"/>
        </w:numPr>
      </w:pPr>
      <w:r>
        <w:t>Beacon:</w:t>
      </w:r>
    </w:p>
    <w:p w:rsidR="00FE7488" w:rsidRDefault="00FE7488" w:rsidP="00FE7488">
      <w:pPr>
        <w:pStyle w:val="Geenafstand"/>
        <w:numPr>
          <w:ilvl w:val="1"/>
          <w:numId w:val="32"/>
        </w:numPr>
      </w:pPr>
      <w:r>
        <w:t>Beacon_Id: Verkrijgen van het id van de beacon</w:t>
      </w:r>
    </w:p>
    <w:p w:rsidR="00FE7488" w:rsidRDefault="00FE7488" w:rsidP="00FE7488">
      <w:pPr>
        <w:pStyle w:val="Geenafstand"/>
        <w:numPr>
          <w:ilvl w:val="1"/>
          <w:numId w:val="32"/>
        </w:numPr>
      </w:pPr>
      <w:r>
        <w:t>Description_Txt: de beschrijving die aan de beacon vast hangt verkrijgen we</w:t>
      </w:r>
    </w:p>
    <w:p w:rsidR="00FE7488" w:rsidRDefault="00FE7488" w:rsidP="00FE7488">
      <w:pPr>
        <w:pStyle w:val="Geenafstand"/>
        <w:numPr>
          <w:ilvl w:val="1"/>
          <w:numId w:val="32"/>
        </w:numPr>
      </w:pPr>
      <w:r>
        <w:t>Location_Ln: de locatie waar de beacon zich bevindt wordt mee aangevraagd</w:t>
      </w:r>
    </w:p>
    <w:p w:rsidR="00FE7488" w:rsidRDefault="00FE7488" w:rsidP="00FE7488">
      <w:pPr>
        <w:pStyle w:val="Geenafstand"/>
      </w:pPr>
    </w:p>
    <w:p w:rsidR="00FE7488" w:rsidRDefault="00FE7488" w:rsidP="00FE7488">
      <w:pPr>
        <w:pStyle w:val="Geenafstand"/>
        <w:numPr>
          <w:ilvl w:val="0"/>
          <w:numId w:val="32"/>
        </w:numPr>
      </w:pPr>
      <w:r>
        <w:t>Content:</w:t>
      </w:r>
    </w:p>
    <w:p w:rsidR="00FE7488" w:rsidRDefault="00FE7488" w:rsidP="00FE7488">
      <w:pPr>
        <w:pStyle w:val="Geenafstand"/>
        <w:numPr>
          <w:ilvl w:val="1"/>
          <w:numId w:val="32"/>
        </w:numPr>
      </w:pPr>
      <w:r>
        <w:t>Beacon_Content_Id: het id van de content per beacon</w:t>
      </w:r>
    </w:p>
    <w:p w:rsidR="00FE7488" w:rsidRDefault="00FE7488" w:rsidP="00FE7488">
      <w:pPr>
        <w:pStyle w:val="Geenafstand"/>
        <w:numPr>
          <w:ilvl w:val="1"/>
          <w:numId w:val="32"/>
        </w:numPr>
      </w:pPr>
      <w:r>
        <w:t>Content_Txt: de inhoud die bij de beacon hoort</w:t>
      </w:r>
    </w:p>
    <w:p w:rsidR="00FE7488" w:rsidRDefault="00FE7488" w:rsidP="00FE7488">
      <w:pPr>
        <w:pStyle w:val="Geenafstand"/>
        <w:numPr>
          <w:ilvl w:val="1"/>
          <w:numId w:val="32"/>
        </w:numPr>
      </w:pPr>
      <w:r>
        <w:t>Metatype_Sn: het soort metatype (Html, link, YouTube, enz..) die we meegeven om na te kijken welke soort content er wordt meegestuurd</w:t>
      </w:r>
    </w:p>
    <w:p w:rsidR="00FE7488" w:rsidRPr="001B60B3" w:rsidRDefault="00FE7488" w:rsidP="00FE7488">
      <w:pPr>
        <w:pStyle w:val="Geenafstand"/>
      </w:pPr>
    </w:p>
    <w:p w:rsidR="00FE7488" w:rsidRDefault="00FE7488" w:rsidP="00FE7488">
      <w:pPr>
        <w:pStyle w:val="Geenafstand"/>
        <w:numPr>
          <w:ilvl w:val="0"/>
          <w:numId w:val="32"/>
        </w:numPr>
      </w:pPr>
      <w:r>
        <w:t>Route:</w:t>
      </w:r>
    </w:p>
    <w:p w:rsidR="00FE7488" w:rsidRDefault="00FE7488" w:rsidP="00FE7488">
      <w:pPr>
        <w:pStyle w:val="Geenafstand"/>
        <w:numPr>
          <w:ilvl w:val="1"/>
          <w:numId w:val="32"/>
        </w:numPr>
      </w:pPr>
      <w:r>
        <w:t>Name_Ln: de naam van de route verkrijgen</w:t>
      </w:r>
    </w:p>
    <w:p w:rsidR="00FE7488" w:rsidRDefault="00FE7488" w:rsidP="00FE7488">
      <w:pPr>
        <w:pStyle w:val="Geenafstand"/>
        <w:numPr>
          <w:ilvl w:val="1"/>
          <w:numId w:val="32"/>
        </w:numPr>
      </w:pPr>
      <w:r>
        <w:t>Route_Id: het id van de route</w:t>
      </w:r>
    </w:p>
    <w:p w:rsidR="00885C2A" w:rsidRPr="002E0C45" w:rsidRDefault="00885C2A" w:rsidP="00885C2A">
      <w:pPr>
        <w:pStyle w:val="Geenafstand"/>
      </w:pPr>
    </w:p>
    <w:p w:rsidR="000A015C" w:rsidRDefault="005D1896" w:rsidP="005D1896">
      <w:pPr>
        <w:pStyle w:val="Bijschrift"/>
      </w:pPr>
      <w:bookmarkStart w:id="8" w:name="_Toc484073781"/>
      <w:r>
        <w:t xml:space="preserve">Afbeelding </w:t>
      </w:r>
      <w:r>
        <w:fldChar w:fldCharType="begin"/>
      </w:r>
      <w:r>
        <w:instrText xml:space="preserve"> SEQ Figuur \* ARABIC </w:instrText>
      </w:r>
      <w:r>
        <w:fldChar w:fldCharType="separate"/>
      </w:r>
      <w:r w:rsidR="00411B06">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8"/>
    </w:p>
    <w:p w:rsidR="000A015C" w:rsidRDefault="000A015C" w:rsidP="0007425A">
      <w:pPr>
        <w:pStyle w:val="Kop3"/>
      </w:pPr>
      <w:bookmarkStart w:id="9" w:name="_Toc484073756"/>
      <w:r>
        <w:lastRenderedPageBreak/>
        <w:t>ViewModels</w:t>
      </w:r>
      <w:bookmarkEnd w:id="9"/>
    </w:p>
    <w:p w:rsidR="00FE7488" w:rsidRPr="00397EE0" w:rsidRDefault="000F462D" w:rsidP="00FE7488">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w:t>
      </w:r>
      <w:bookmarkStart w:id="10" w:name="_Toc484073782"/>
      <w:r w:rsidR="00FE7488">
        <w:t>en viewm</w:t>
      </w:r>
      <w:r w:rsidR="00FE7488" w:rsidRPr="000F462D">
        <w:t xml:space="preserve">odel haalt gegevens </w:t>
      </w:r>
      <w:r w:rsidR="00FE7488">
        <w:t>uit het model en manipuleert deze naar</w:t>
      </w:r>
      <w:r w:rsidR="00FE7488" w:rsidRPr="000F462D">
        <w:t xml:space="preserve"> de indeling die</w:t>
      </w:r>
      <w:r w:rsidR="00FE7488">
        <w:t xml:space="preserve"> vereist</w:t>
      </w:r>
      <w:r w:rsidR="00FE7488" w:rsidRPr="000F462D">
        <w:t xml:space="preserve"> is </w:t>
      </w:r>
      <w:r w:rsidR="00FE7488">
        <w:t>voor de view</w:t>
      </w:r>
      <w:r w:rsidR="00FE7488" w:rsidRPr="000F462D">
        <w:t xml:space="preserve">. Het geeft </w:t>
      </w:r>
      <w:r w:rsidR="00FE7488">
        <w:t xml:space="preserve">aan </w:t>
      </w:r>
      <w:r w:rsidR="00FE7488" w:rsidRPr="000F462D">
        <w:t xml:space="preserve">de </w:t>
      </w:r>
      <w:r w:rsidR="00FE7488">
        <w:t>view door</w:t>
      </w:r>
      <w:r w:rsidR="00FE7488" w:rsidRPr="000F462D">
        <w:t xml:space="preserve"> of de onderliggende gegevens in </w:t>
      </w:r>
      <w:r w:rsidR="00FE7488">
        <w:t>het model zijn gewijzigd. De data</w:t>
      </w:r>
      <w:r w:rsidR="00FE7488" w:rsidRPr="000F462D">
        <w:t xml:space="preserve"> wordt</w:t>
      </w:r>
      <w:r w:rsidR="00FE7488">
        <w:t xml:space="preserve"> in het m</w:t>
      </w:r>
      <w:r w:rsidR="00FE7488" w:rsidRPr="000F462D">
        <w:t xml:space="preserve">odel bijgewerkt naar aanleiding van </w:t>
      </w:r>
      <w:r w:rsidR="00FE7488">
        <w:t>UI-gebeurtenissen in de view</w:t>
      </w:r>
      <w:r w:rsidR="00FE7488" w:rsidRPr="000F462D">
        <w:t>.</w:t>
      </w:r>
    </w:p>
    <w:p w:rsidR="00263757" w:rsidRPr="00263757" w:rsidRDefault="009F51BE" w:rsidP="00FE7488">
      <w:pPr>
        <w:pStyle w:val="Bijschrift"/>
      </w:pPr>
      <w:r>
        <w:t xml:space="preserve">Afbeelding </w:t>
      </w:r>
      <w:r>
        <w:fldChar w:fldCharType="begin"/>
      </w:r>
      <w:r>
        <w:instrText xml:space="preserve"> SEQ Figuur \* ARABIC </w:instrText>
      </w:r>
      <w:r>
        <w:fldChar w:fldCharType="separate"/>
      </w:r>
      <w:r w:rsidR="00411B06">
        <w:rPr>
          <w:noProof/>
        </w:rPr>
        <w:t>3</w:t>
      </w:r>
      <w:r>
        <w:fldChar w:fldCharType="end"/>
      </w:r>
      <w:r>
        <w:t>: Klassendiagrammen viewmodels</w:t>
      </w:r>
      <w:bookmarkEnd w:id="10"/>
    </w:p>
    <w:p w:rsidR="002D5B26" w:rsidRDefault="002D5B26" w:rsidP="002D5B26">
      <w:pPr>
        <w:pStyle w:val="Geenafstand"/>
      </w:pPr>
      <w:r>
        <w:br w:type="page"/>
      </w:r>
    </w:p>
    <w:p w:rsidR="00BE6A10" w:rsidRDefault="00BE6A10" w:rsidP="00BE6A10">
      <w:pPr>
        <w:pStyle w:val="Kop3"/>
      </w:pPr>
      <w:bookmarkStart w:id="11" w:name="_Toc484073757"/>
      <w:r>
        <w:lastRenderedPageBreak/>
        <w:t>Interface</w:t>
      </w:r>
      <w:bookmarkEnd w:id="11"/>
    </w:p>
    <w:p w:rsidR="00FE7488" w:rsidRPr="000E1301" w:rsidRDefault="00FE7488" w:rsidP="00FE7488">
      <w:pPr>
        <w:pStyle w:val="Geenafstand"/>
      </w:pPr>
      <w:bookmarkStart w:id="12" w:name="_Toc484073783"/>
      <w:r w:rsidRPr="00254EAB">
        <w:t xml:space="preserve">Een interface bevat </w:t>
      </w:r>
      <w:r>
        <w:t>enkel</w:t>
      </w:r>
      <w:r w:rsidRPr="00254EAB">
        <w:t xml:space="preserve"> de </w:t>
      </w:r>
      <w:r>
        <w:t>ondertekening</w:t>
      </w:r>
      <w:r w:rsidRPr="00254EAB">
        <w:t xml:space="preserve"> van methoden, eigenscha</w:t>
      </w:r>
      <w:r>
        <w:t>ppen, gebeurtenissen of indexen</w:t>
      </w:r>
      <w:r w:rsidRPr="00254EAB">
        <w:t>. Een klasse</w:t>
      </w:r>
      <w:r>
        <w:t xml:space="preserve"> die de interface implementeert</w:t>
      </w:r>
      <w:r w:rsidRPr="00254EAB">
        <w:t xml:space="preserve"> moet de leden van de interface implementeren</w:t>
      </w:r>
      <w:r>
        <w:t>. Als</w:t>
      </w:r>
      <w:r w:rsidRPr="00254EAB">
        <w:t xml:space="preserve"> een kla</w:t>
      </w:r>
      <w:r>
        <w:t>s</w:t>
      </w:r>
      <w:r w:rsidRPr="00254EAB">
        <w:t>s</w:t>
      </w:r>
      <w:r>
        <w:t>e</w:t>
      </w:r>
      <w:r w:rsidRPr="00254EAB">
        <w:t xml:space="preserve"> een interface implementeert, biedt de klas</w:t>
      </w:r>
      <w:r>
        <w:t>se</w:t>
      </w:r>
      <w:r w:rsidRPr="00254EAB">
        <w:t xml:space="preserve"> een implementatie voor alle door de interface gedefi</w:t>
      </w:r>
      <w:r>
        <w:t>nieerde leden. De interface</w:t>
      </w:r>
      <w:r w:rsidRPr="00254EAB">
        <w:t xml:space="preserve"> biedt geen functionaliteit die een klasse kan erven.</w:t>
      </w:r>
    </w:p>
    <w:p w:rsidR="00BE6A10" w:rsidRDefault="001A5D9E" w:rsidP="001A5D9E">
      <w:pPr>
        <w:pStyle w:val="Bijschrift"/>
      </w:pPr>
      <w:r>
        <w:t xml:space="preserve">Afbeelding </w:t>
      </w:r>
      <w:r>
        <w:fldChar w:fldCharType="begin"/>
      </w:r>
      <w:r>
        <w:instrText xml:space="preserve"> SEQ Figuur \* ARABIC </w:instrText>
      </w:r>
      <w:r>
        <w:fldChar w:fldCharType="separate"/>
      </w:r>
      <w:r w:rsidR="00411B06">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2"/>
    </w:p>
    <w:p w:rsidR="00314321" w:rsidRPr="00314321" w:rsidRDefault="00314321" w:rsidP="00314321">
      <w:pPr>
        <w:pStyle w:val="Geenafstand"/>
      </w:pPr>
    </w:p>
    <w:p w:rsidR="00AD0CFA" w:rsidRDefault="00AD0CFA" w:rsidP="00AD0CFA">
      <w:pPr>
        <w:pStyle w:val="Kop3"/>
      </w:pPr>
      <w:bookmarkStart w:id="13" w:name="_Toc484073758"/>
      <w:r>
        <w:t>Data</w:t>
      </w:r>
      <w:bookmarkEnd w:id="13"/>
    </w:p>
    <w:p w:rsidR="00FE7488" w:rsidRDefault="00FE7488" w:rsidP="00FE7488">
      <w:pPr>
        <w:pStyle w:val="Geenafstand"/>
      </w:pPr>
      <w:bookmarkStart w:id="14" w:name="_Toc484073784"/>
      <w:r>
        <w:t>De REST service gaat met behulp van een URL voor een verbinding met de database zorgen.</w:t>
      </w:r>
    </w:p>
    <w:p w:rsidR="00FE7488" w:rsidRDefault="00FE7488" w:rsidP="00FE7488">
      <w:pPr>
        <w:pStyle w:val="Geenafstand"/>
      </w:pPr>
      <w:r>
        <w:t>Deze heeft vier methodes:</w:t>
      </w:r>
    </w:p>
    <w:p w:rsidR="00FE7488" w:rsidRDefault="00FE7488" w:rsidP="00FE7488">
      <w:pPr>
        <w:pStyle w:val="Geenafstand"/>
        <w:numPr>
          <w:ilvl w:val="0"/>
          <w:numId w:val="31"/>
        </w:numPr>
      </w:pPr>
      <w:r>
        <w:t>RestService: D</w:t>
      </w:r>
      <w:r w:rsidRPr="00950C3E">
        <w:t>e constructor van deze klasse, hierin wordt een HttpClient aangemaakt</w:t>
      </w:r>
      <w:r>
        <w:t>;</w:t>
      </w:r>
    </w:p>
    <w:p w:rsidR="00FE7488" w:rsidRDefault="00FE7488" w:rsidP="00FE7488">
      <w:pPr>
        <w:pStyle w:val="Geenafstand"/>
        <w:numPr>
          <w:ilvl w:val="0"/>
          <w:numId w:val="31"/>
        </w:numPr>
        <w:ind w:left="709"/>
      </w:pPr>
      <w:r>
        <w:t>GetRoutesAsync: Door de methode GetRoutesAsync op te roepen verkrijgen we hier al de routes die dan getoond worden in een lijst op de view;</w:t>
      </w:r>
    </w:p>
    <w:p w:rsidR="00FE7488" w:rsidRDefault="00FE7488" w:rsidP="00FE7488">
      <w:pPr>
        <w:pStyle w:val="Geenafstand"/>
        <w:numPr>
          <w:ilvl w:val="0"/>
          <w:numId w:val="31"/>
        </w:numPr>
      </w:pPr>
      <w:r w:rsidRPr="009C5A84">
        <w:t>GetBeaconsInRouteAsync</w:t>
      </w:r>
      <w:r>
        <w:t>: Deze methode krijgt een route_id meegestuurd waardoor deze de beacons kan opvragen;</w:t>
      </w:r>
    </w:p>
    <w:p w:rsidR="00FE7488" w:rsidRPr="00F37901" w:rsidRDefault="00FE7488" w:rsidP="00FE7488">
      <w:pPr>
        <w:pStyle w:val="Geenafstand"/>
        <w:numPr>
          <w:ilvl w:val="0"/>
          <w:numId w:val="31"/>
        </w:numPr>
      </w:pPr>
      <w:r w:rsidRPr="00983742">
        <w:t>GetContentForBeaconInRoute</w:t>
      </w:r>
      <w:r>
        <w:t>: Als we dit oproepen gaat deze met behulp van een route_id en een beacon_id, de content opvragen van een beacon in die route.</w:t>
      </w:r>
    </w:p>
    <w:p w:rsidR="001A5D9E" w:rsidRDefault="001A5D9E" w:rsidP="001A5D9E">
      <w:pPr>
        <w:pStyle w:val="Bijschrift"/>
      </w:pPr>
      <w:r>
        <w:t xml:space="preserve">Afbeelding </w:t>
      </w:r>
      <w:r>
        <w:fldChar w:fldCharType="begin"/>
      </w:r>
      <w:r>
        <w:instrText xml:space="preserve"> SEQ Figuur \* ARABIC </w:instrText>
      </w:r>
      <w:r>
        <w:fldChar w:fldCharType="separate"/>
      </w:r>
      <w:r w:rsidR="00411B06">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4"/>
    </w:p>
    <w:p w:rsidR="00F37901" w:rsidRDefault="00F37901" w:rsidP="001A5D9E">
      <w:pPr>
        <w:pStyle w:val="Geenafstand"/>
      </w:pPr>
      <w:r>
        <w:br w:type="page"/>
      </w:r>
    </w:p>
    <w:p w:rsidR="0031415C" w:rsidRDefault="00771D4E" w:rsidP="00771D4E">
      <w:pPr>
        <w:pStyle w:val="Kop2"/>
      </w:pPr>
      <w:bookmarkStart w:id="15" w:name="_Toc484073759"/>
      <w:r>
        <w:lastRenderedPageBreak/>
        <w:t>T</w:t>
      </w:r>
      <w:r w:rsidRPr="00771D4E">
        <w:t>oelichting</w:t>
      </w:r>
      <w:r>
        <w:t xml:space="preserve"> c</w:t>
      </w:r>
      <w:r w:rsidR="0031415C">
        <w:t>ode</w:t>
      </w:r>
      <w:bookmarkEnd w:id="15"/>
    </w:p>
    <w:p w:rsidR="0031415C" w:rsidRDefault="00773DC8" w:rsidP="00773DC8">
      <w:pPr>
        <w:pStyle w:val="Kop3"/>
      </w:pPr>
      <w:bookmarkStart w:id="16" w:name="_Toc484073760"/>
      <w:r>
        <w:t>App.xaml</w:t>
      </w:r>
      <w:r w:rsidR="003E156E">
        <w:t>.cs</w:t>
      </w:r>
      <w:bookmarkEnd w:id="16"/>
    </w:p>
    <w:p w:rsidR="00FE7488" w:rsidRDefault="00FE7488" w:rsidP="00FE7488">
      <w:pPr>
        <w:pStyle w:val="Geenafstand"/>
      </w:pPr>
      <w:r>
        <w:t>Bij de App.xaml.cs gaan we gebruik maken van dependency injection. Bij het gedeelte van de RegisterTypes (zie afbeelding 6) kunt u zien dat we hier verschillende klassen gaan koppelen.</w:t>
      </w:r>
    </w:p>
    <w:p w:rsidR="00FE7488" w:rsidRDefault="00FE7488" w:rsidP="00FE7488">
      <w:pPr>
        <w:pStyle w:val="Geenafstand"/>
      </w:pPr>
      <w:r>
        <w:t>Deze verschillende klassen kunnen met elkaar data uitwisselen zonder dat er een relatie is vastgelegd in de broncode.</w:t>
      </w:r>
    </w:p>
    <w:p w:rsidR="00FE7488" w:rsidRDefault="00FE7488" w:rsidP="00FE7488">
      <w:pPr>
        <w:pStyle w:val="Geenafstand"/>
        <w:rPr>
          <w:noProof/>
        </w:rPr>
      </w:pPr>
      <w:r>
        <w:rPr>
          <w:noProof/>
        </w:rPr>
        <w:drawing>
          <wp:anchor distT="0" distB="0" distL="114300" distR="114300" simplePos="0" relativeHeight="251700224" behindDoc="0" locked="0" layoutInCell="1" allowOverlap="1">
            <wp:simplePos x="0" y="0"/>
            <wp:positionH relativeFrom="margin">
              <wp:align>left</wp:align>
            </wp:positionH>
            <wp:positionV relativeFrom="paragraph">
              <wp:posOffset>397510</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Bij OnInitialized vindt u NavigationService.NavigateAsync. Deze gaat navigeren naar de hoofdpagina eenmaal de applicatie opstart.</w:t>
      </w:r>
      <w:r w:rsidRPr="00B22EDC">
        <w:rPr>
          <w:noProof/>
        </w:rPr>
        <w:t xml:space="preserve"> </w:t>
      </w:r>
    </w:p>
    <w:p w:rsidR="007A47F9" w:rsidRDefault="007A47F9" w:rsidP="00FE7488">
      <w:pPr>
        <w:pStyle w:val="Bijschrift"/>
      </w:pPr>
      <w:bookmarkStart w:id="17" w:name="_Toc484073785"/>
      <w:r>
        <w:t xml:space="preserve">Afbeelding </w:t>
      </w:r>
      <w:r>
        <w:fldChar w:fldCharType="begin"/>
      </w:r>
      <w:r>
        <w:instrText xml:space="preserve"> SEQ Figuur \* ARABIC </w:instrText>
      </w:r>
      <w:r>
        <w:fldChar w:fldCharType="separate"/>
      </w:r>
      <w:r w:rsidR="00411B06">
        <w:rPr>
          <w:noProof/>
        </w:rPr>
        <w:t>6</w:t>
      </w:r>
      <w:r>
        <w:fldChar w:fldCharType="end"/>
      </w:r>
      <w:r>
        <w:t>: Toelichting code App.xaml.cs</w:t>
      </w:r>
      <w:bookmarkEnd w:id="17"/>
    </w:p>
    <w:p w:rsidR="00651199" w:rsidRDefault="00651199" w:rsidP="00424CA9">
      <w:pPr>
        <w:pStyle w:val="Geenafstand"/>
      </w:pPr>
      <w:r>
        <w:br w:type="page"/>
      </w:r>
    </w:p>
    <w:p w:rsidR="0000101F" w:rsidRDefault="00A42DDA" w:rsidP="00A42DDA">
      <w:pPr>
        <w:pStyle w:val="Kop3"/>
      </w:pPr>
      <w:bookmarkStart w:id="18" w:name="_Toc484073761"/>
      <w:r>
        <w:lastRenderedPageBreak/>
        <w:t>IRestService</w:t>
      </w:r>
      <w:bookmarkEnd w:id="18"/>
    </w:p>
    <w:p w:rsidR="00FE7488" w:rsidRDefault="00FE7488" w:rsidP="00FE7488">
      <w:pPr>
        <w:pStyle w:val="Geenafstand"/>
      </w:pPr>
      <w:r>
        <w:t>IRestService is een interface die dient als template voor de RestServiceklasse. Hierin staan de methodes gedefinieerd die in een RestService moeten zitten. Doordat we deze hebben aangemaakt kunnen we gebruik maken van dependency injection. Dit zorgt dat onze app gebruik maakt van onze klasse RestService die gebaseerd is op de interface IRestService.</w:t>
      </w:r>
    </w:p>
    <w:p w:rsidR="00FE7488" w:rsidRDefault="00FE7488" w:rsidP="00FE7488">
      <w:pPr>
        <w:pStyle w:val="Geenafstand"/>
      </w:pPr>
      <w:r>
        <w:t>Als we de REST service zouden willen herschrijven kunnen we bijvoorbeeld een klasse bijmaken die RestService2 noemt en ook gebaseerd is op IRestService. Indien we gebruik willen maken van RestService2 moeten we maar één ding veranderen in onze andere code. Namelijk in de App.xaml.cs Container.RegisterType&lt;IRestService, RestService2&gt;() schrijven i.p.v. 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9" w:name="_Toc484073786"/>
      <w:r>
        <w:t xml:space="preserve">Afbeelding </w:t>
      </w:r>
      <w:r>
        <w:fldChar w:fldCharType="begin"/>
      </w:r>
      <w:r>
        <w:instrText xml:space="preserve"> SEQ Figuur \* ARABIC </w:instrText>
      </w:r>
      <w:r>
        <w:fldChar w:fldCharType="separate"/>
      </w:r>
      <w:r w:rsidR="00411B06">
        <w:rPr>
          <w:noProof/>
        </w:rPr>
        <w:t>7</w:t>
      </w:r>
      <w:r>
        <w:fldChar w:fldCharType="end"/>
      </w:r>
      <w:r>
        <w:t>: Toelichting code IRestService</w:t>
      </w:r>
      <w:bookmarkEnd w:id="19"/>
    </w:p>
    <w:p w:rsidR="00EC7310" w:rsidRDefault="00EC7310" w:rsidP="00EC7310">
      <w:pPr>
        <w:pStyle w:val="Geenafstand"/>
      </w:pPr>
    </w:p>
    <w:p w:rsidR="00375612" w:rsidRDefault="00126AF0" w:rsidP="00126AF0">
      <w:pPr>
        <w:pStyle w:val="Kop3"/>
      </w:pPr>
      <w:bookmarkStart w:id="20" w:name="_Toc484073762"/>
      <w:r>
        <w:t>RestService</w:t>
      </w:r>
      <w:bookmarkEnd w:id="20"/>
    </w:p>
    <w:p w:rsidR="00FE7488" w:rsidRDefault="00FE7488" w:rsidP="00FE7488">
      <w:pPr>
        <w:pStyle w:val="Geenafstand"/>
      </w:pPr>
      <w:r>
        <w:t>Met de klasse RestService gaan we de URL ophalen met de eventuele meegestuurde data.</w:t>
      </w:r>
    </w:p>
    <w:p w:rsidR="00FE7488" w:rsidRDefault="00FE7488" w:rsidP="00FE7488">
      <w:pPr>
        <w:pStyle w:val="Geenafstand"/>
      </w:pPr>
      <w:r w:rsidRPr="00322007">
        <w:t>De basis URL die we meegeven verwijst naar de URL van de API die in verbinding staat met de database.</w:t>
      </w:r>
    </w:p>
    <w:p w:rsidR="00FE7488" w:rsidRDefault="00FE7488" w:rsidP="00FE7488">
      <w:pPr>
        <w:pStyle w:val="Geenafstand"/>
      </w:pPr>
    </w:p>
    <w:p w:rsidR="00FE7488" w:rsidRDefault="00FE7488" w:rsidP="00FE7488">
      <w:pPr>
        <w:pStyle w:val="Geenafstand"/>
      </w:pPr>
      <w:r>
        <w:t xml:space="preserve">GetRoutesAsync (zie afbeelding 8) gaat al de routes opvragen uit de database. De link die gevormd wordt zal uiteindelijk deze worden: </w:t>
      </w:r>
      <w:hyperlink r:id="rId19" w:history="1">
        <w:r w:rsidRPr="0000006D">
          <w:rPr>
            <w:rStyle w:val="Hyperlink"/>
          </w:rPr>
          <w:t>http://api.beacons.ucll.be/v1/route</w:t>
        </w:r>
      </w:hyperlink>
      <w:r>
        <w:t>.</w:t>
      </w:r>
    </w:p>
    <w:p w:rsidR="00FE7488" w:rsidRDefault="00FE7488" w:rsidP="00FE7488">
      <w:pPr>
        <w:pStyle w:val="Geenafstand"/>
      </w:pPr>
      <w:r>
        <w:t>Als de gegevens correct zijn aangekomen, gaan we deze omvormen naar json formaat zodat we deze kunnen terugsturen en hiermee bewerkingen kunnen doen.</w:t>
      </w:r>
    </w:p>
    <w:p w:rsidR="00FE7488" w:rsidRDefault="00FE7488" w:rsidP="00FE7488">
      <w:pPr>
        <w:pStyle w:val="Geenafstand"/>
      </w:pPr>
      <w:r>
        <w:t>De gegevens bevatten het route_id en de naam van de route. Deze staan gedefinieerd in het Route model.</w:t>
      </w:r>
    </w:p>
    <w:p w:rsidR="00FE7488" w:rsidRDefault="00FE7488" w:rsidP="00FE7488">
      <w:pPr>
        <w:pStyle w:val="Geenafstand"/>
      </w:pPr>
    </w:p>
    <w:p w:rsidR="00FE7488" w:rsidRDefault="00FE7488" w:rsidP="00FE7488">
      <w:pPr>
        <w:pStyle w:val="Geenafstand"/>
      </w:pPr>
      <w:r>
        <w:t xml:space="preserve">Met </w:t>
      </w:r>
      <w:r w:rsidRPr="008872E2">
        <w:t>GetBeaconsInRouteAsync</w:t>
      </w:r>
      <w:r>
        <w:t xml:space="preserve"> (zie afbeelding 9) verkrijgen we de data van al de beacons die zic</w:t>
      </w:r>
      <w:r w:rsidRPr="009A4866">
        <w:t>h</w:t>
      </w:r>
      <w:r>
        <w:t xml:space="preserve"> bevinden in de route. Deze gegevens worden opgeroepen vanuit de database met het meegestuurde route id. De link die gevorm wordt, zal uiteindelijk zoals deze worden: </w:t>
      </w:r>
      <w:hyperlink r:id="rId20" w:history="1">
        <w:r>
          <w:rPr>
            <w:rStyle w:val="Hyperlink"/>
          </w:rPr>
          <w:t>http://api.beacons.ucll.be/v1/route/"beacon_id"/beacon</w:t>
        </w:r>
      </w:hyperlink>
      <w:r>
        <w:t>.</w:t>
      </w:r>
    </w:p>
    <w:p w:rsidR="00FE7488" w:rsidRDefault="00FE7488" w:rsidP="00FE7488">
      <w:pPr>
        <w:pStyle w:val="Geenafstand"/>
      </w:pPr>
    </w:p>
    <w:p w:rsidR="00FE7488" w:rsidRDefault="00FE7488" w:rsidP="00FE7488">
      <w:pPr>
        <w:pStyle w:val="Geenafstand"/>
      </w:pPr>
      <w:r>
        <w:t xml:space="preserve">Met behulp van </w:t>
      </w:r>
      <w:r w:rsidRPr="009F0D6A">
        <w:t>GetContentForBeaconInRoute</w:t>
      </w:r>
      <w:r>
        <w:t xml:space="preserve"> (zie afbeelding 10) kunnen we de data verkrijgen van een bepaalde beacon in een bepaalde route. Hierbij gaan we uit de database de content ophalen van de beacon (html, YouTube, audio-fragment,…).</w:t>
      </w:r>
    </w:p>
    <w:p w:rsidR="00FE7488" w:rsidRDefault="00FE7488" w:rsidP="00FE7488">
      <w:pPr>
        <w:pStyle w:val="Geenafstand"/>
      </w:pPr>
      <w:r>
        <w:t xml:space="preserve">De link die gevormd wordt, zal uiteindelijk zoals deze worden: </w:t>
      </w:r>
      <w:hyperlink r:id="rId21" w:history="1">
        <w:r>
          <w:rPr>
            <w:rStyle w:val="Hyperlink"/>
          </w:rPr>
          <w:t>http://api.beacons.ucll.be/v1/beacon/"beacon_id"/route/"route_id"/dynamicData</w:t>
        </w:r>
      </w:hyperlink>
      <w:r>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1" w:name="_Toc484073787"/>
      <w:r>
        <w:t xml:space="preserve">Afbeelding </w:t>
      </w:r>
      <w:r>
        <w:fldChar w:fldCharType="begin"/>
      </w:r>
      <w:r>
        <w:instrText xml:space="preserve"> SEQ Figuur \* ARABIC </w:instrText>
      </w:r>
      <w:r>
        <w:fldChar w:fldCharType="separate"/>
      </w:r>
      <w:r w:rsidR="00411B06">
        <w:rPr>
          <w:noProof/>
        </w:rPr>
        <w:t>8</w:t>
      </w:r>
      <w:r>
        <w:fldChar w:fldCharType="end"/>
      </w:r>
      <w:r>
        <w:t xml:space="preserve">: </w:t>
      </w:r>
      <w:r w:rsidR="007164BC">
        <w:t>T</w:t>
      </w:r>
      <w:r>
        <w:t>oelichting code GetRoutesAsync</w:t>
      </w:r>
      <w:bookmarkEnd w:id="21"/>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2" w:name="_Toc484073788"/>
      <w:r>
        <w:t xml:space="preserve">Afbeelding </w:t>
      </w:r>
      <w:r>
        <w:fldChar w:fldCharType="begin"/>
      </w:r>
      <w:r>
        <w:instrText xml:space="preserve"> SEQ Figuur \* ARABIC </w:instrText>
      </w:r>
      <w:r>
        <w:fldChar w:fldCharType="separate"/>
      </w:r>
      <w:r w:rsidR="00411B06">
        <w:rPr>
          <w:noProof/>
        </w:rPr>
        <w:t>9</w:t>
      </w:r>
      <w:r>
        <w:fldChar w:fldCharType="end"/>
      </w:r>
      <w:r>
        <w:t>: Toelichting code GetBeaconInRouteAsync</w:t>
      </w:r>
      <w:bookmarkEnd w:id="22"/>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3" w:name="_Toc484073789"/>
      <w:r>
        <w:t xml:space="preserve">Afbeelding </w:t>
      </w:r>
      <w:r>
        <w:fldChar w:fldCharType="begin"/>
      </w:r>
      <w:r>
        <w:instrText xml:space="preserve"> SEQ Figuur \* ARABIC </w:instrText>
      </w:r>
      <w:r>
        <w:fldChar w:fldCharType="separate"/>
      </w:r>
      <w:r w:rsidR="00411B06">
        <w:rPr>
          <w:noProof/>
        </w:rPr>
        <w:t>10</w:t>
      </w:r>
      <w:r>
        <w:fldChar w:fldCharType="end"/>
      </w:r>
      <w:r>
        <w:t>: Toelichting code GetContentForBeaconInRoute</w:t>
      </w:r>
      <w:bookmarkEnd w:id="23"/>
    </w:p>
    <w:p w:rsidR="00B82CF6" w:rsidRDefault="00B82CF6" w:rsidP="00B82CF6">
      <w:pPr>
        <w:pStyle w:val="Geenafstand"/>
      </w:pPr>
      <w:r>
        <w:br w:type="page"/>
      </w:r>
    </w:p>
    <w:p w:rsidR="008A34A2" w:rsidRDefault="007908AC" w:rsidP="007908AC">
      <w:pPr>
        <w:pStyle w:val="Kop3"/>
      </w:pPr>
      <w:bookmarkStart w:id="24" w:name="_Toc484073763"/>
      <w:r>
        <w:lastRenderedPageBreak/>
        <w:t>Viewmodels</w:t>
      </w:r>
      <w:bookmarkEnd w:id="24"/>
    </w:p>
    <w:p w:rsidR="007908AC" w:rsidRDefault="009B5574" w:rsidP="007908AC">
      <w:pPr>
        <w:pStyle w:val="Kop4"/>
      </w:pPr>
      <w:bookmarkStart w:id="25" w:name="_Toc484073764"/>
      <w:r>
        <w:t>MainPage</w:t>
      </w:r>
      <w:r w:rsidR="00E139B7">
        <w:t>View</w:t>
      </w:r>
      <w:r>
        <w:t>Model</w:t>
      </w:r>
      <w:bookmarkEnd w:id="25"/>
    </w:p>
    <w:p w:rsidR="00FE7488" w:rsidRDefault="00FE7488" w:rsidP="00FE7488">
      <w:pPr>
        <w:pStyle w:val="Geenafstand"/>
      </w:pPr>
      <w:r>
        <w:t>De twee belangrijkste elementen in het MainPageModel zijn de selectedRoute en de Task LoadAndDisplayRoutes.</w:t>
      </w:r>
    </w:p>
    <w:p w:rsidR="00FE7488" w:rsidRDefault="00FE7488" w:rsidP="00FE7488">
      <w:pPr>
        <w:pStyle w:val="Geenafstand"/>
      </w:pPr>
    </w:p>
    <w:p w:rsidR="00FE7488" w:rsidRPr="0057751C" w:rsidRDefault="00FE7488" w:rsidP="00FE7488">
      <w:pPr>
        <w:pStyle w:val="Geenafstand"/>
      </w:pPr>
      <w:r w:rsidRPr="0057751C">
        <w:t>De selectedRoute</w:t>
      </w:r>
      <w:r>
        <w:t xml:space="preserve"> </w:t>
      </w:r>
      <w:r w:rsidRPr="0057751C">
        <w:t xml:space="preserve">wordt opgeroepen eenmaal als een gebruiker op een route heeft geklikt. We verkrijgen de </w:t>
      </w:r>
      <w:r>
        <w:t>parameters van deze route (route_id en route</w:t>
      </w:r>
      <w:r w:rsidRPr="0057751C">
        <w:t>naam)</w:t>
      </w:r>
      <w:r>
        <w:t>. A</w:t>
      </w:r>
      <w:r w:rsidRPr="0057751C">
        <w:t>an de parameters</w:t>
      </w:r>
      <w:r>
        <w:t xml:space="preserve"> wordt</w:t>
      </w:r>
      <w:r w:rsidRPr="0057751C">
        <w:t xml:space="preserve"> het id van de geselecteerde route extra mee</w:t>
      </w:r>
      <w:r>
        <w:t>gegeven</w:t>
      </w:r>
      <w:r w:rsidRPr="0057751C">
        <w:t>. V</w:t>
      </w:r>
      <w:r>
        <w:t>ervolgens roepen we Navigate op, d</w:t>
      </w:r>
      <w:r w:rsidRPr="0057751C">
        <w:t>eze gaat al de parameters meegeven</w:t>
      </w:r>
      <w:r>
        <w:t>,</w:t>
      </w:r>
      <w:r w:rsidRPr="0057751C">
        <w:t xml:space="preserve"> inclusief de naam van de view die hij moet openen. </w:t>
      </w:r>
    </w:p>
    <w:p w:rsidR="00FE7488" w:rsidRPr="00791E63" w:rsidRDefault="00FE7488" w:rsidP="00FE7488">
      <w:pPr>
        <w:pStyle w:val="Geenafstand"/>
        <w:rPr>
          <w:lang w:val="fr-FR"/>
        </w:rPr>
      </w:pPr>
      <w:r w:rsidRPr="00791E63">
        <w:rPr>
          <w:lang w:val="fr-FR"/>
        </w:rPr>
        <w:t xml:space="preserve">( </w:t>
      </w:r>
      <w:r w:rsidRPr="00907987">
        <w:rPr>
          <w:rFonts w:ascii="Consolas" w:hAnsi="Consolas" w:cs="Consolas"/>
          <w:color w:val="0000FF"/>
          <w:sz w:val="20"/>
          <w:szCs w:val="19"/>
        </w:rPr>
        <w:t>await</w:t>
      </w:r>
      <w:r w:rsidRPr="00907987">
        <w:rPr>
          <w:rFonts w:ascii="Consolas" w:hAnsi="Consolas" w:cs="Consolas"/>
          <w:color w:val="000000"/>
          <w:sz w:val="20"/>
          <w:szCs w:val="19"/>
        </w:rPr>
        <w:t xml:space="preserve"> navigationService.NavigateAsync(page, navParams);</w:t>
      </w:r>
      <w:r>
        <w:rPr>
          <w:rFonts w:ascii="Consolas" w:hAnsi="Consolas" w:cs="Consolas"/>
          <w:color w:val="000000"/>
          <w:sz w:val="19"/>
          <w:szCs w:val="19"/>
        </w:rPr>
        <w:t xml:space="preserve"> </w:t>
      </w:r>
      <w:r w:rsidRPr="00791E63">
        <w:rPr>
          <w:lang w:val="fr-FR"/>
        </w:rPr>
        <w:t>).</w:t>
      </w:r>
    </w:p>
    <w:p w:rsidR="00FE7488" w:rsidRPr="0057751C" w:rsidRDefault="00FE7488" w:rsidP="00FE7488">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6" w:name="_Toc484073790"/>
      <w:r>
        <w:t xml:space="preserve">Afbeelding </w:t>
      </w:r>
      <w:r>
        <w:fldChar w:fldCharType="begin"/>
      </w:r>
      <w:r>
        <w:instrText xml:space="preserve"> SEQ Figuur \* ARABIC </w:instrText>
      </w:r>
      <w:r>
        <w:fldChar w:fldCharType="separate"/>
      </w:r>
      <w:r w:rsidR="00411B06">
        <w:rPr>
          <w:noProof/>
        </w:rPr>
        <w:t>11</w:t>
      </w:r>
      <w:r>
        <w:fldChar w:fldCharType="end"/>
      </w:r>
      <w:r>
        <w:t>: Toelichting code SelectedRoute</w:t>
      </w:r>
      <w:bookmarkEnd w:id="26"/>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E7488">
        <w:t>De volgende methode gaat al de routes verkrijgen van de RestService. Deze wordt ook opgeroepen als je de refresh knop gebruikt</w:t>
      </w:r>
      <w:r w:rsidR="00AB6BB7">
        <w:t>.</w:t>
      </w:r>
    </w:p>
    <w:p w:rsidR="00FC053C" w:rsidRDefault="00E12B2F" w:rsidP="00E12B2F">
      <w:pPr>
        <w:pStyle w:val="Bijschrift"/>
      </w:pPr>
      <w:bookmarkStart w:id="27" w:name="_Toc484073791"/>
      <w:r>
        <w:t xml:space="preserve">Afbeelding </w:t>
      </w:r>
      <w:r>
        <w:fldChar w:fldCharType="begin"/>
      </w:r>
      <w:r>
        <w:instrText xml:space="preserve"> SEQ Figuur \* ARABIC </w:instrText>
      </w:r>
      <w:r>
        <w:fldChar w:fldCharType="separate"/>
      </w:r>
      <w:r w:rsidR="00411B06">
        <w:rPr>
          <w:noProof/>
        </w:rPr>
        <w:t>12</w:t>
      </w:r>
      <w:r>
        <w:fldChar w:fldCharType="end"/>
      </w:r>
      <w:r>
        <w:t>: Toelichting code LoadAndDisplayRoutes</w:t>
      </w:r>
      <w:bookmarkEnd w:id="27"/>
    </w:p>
    <w:p w:rsidR="0012128E" w:rsidRDefault="0012128E" w:rsidP="00704334">
      <w:pPr>
        <w:pStyle w:val="Kop4"/>
      </w:pPr>
      <w:bookmarkStart w:id="28" w:name="_Toc484073765"/>
      <w:r>
        <w:lastRenderedPageBreak/>
        <w:t>RouteInfoPageViewModel</w:t>
      </w:r>
      <w:bookmarkEnd w:id="28"/>
    </w:p>
    <w:p w:rsidR="00FE7488" w:rsidRPr="00D21701" w:rsidRDefault="00FE7488" w:rsidP="00FE7488">
      <w:pPr>
        <w:pStyle w:val="Geenafstand"/>
      </w:pPr>
      <w:r>
        <w:t>Als een gebruiker navigeert van de hoofdpagina naar een route, die men gekozen</w:t>
      </w:r>
      <w:r w:rsidRPr="002222C9">
        <w:t xml:space="preserve"> </w:t>
      </w:r>
      <w:r>
        <w:t xml:space="preserve">heeft, roept men via </w:t>
      </w:r>
      <w:r w:rsidRPr="00D21701">
        <w:t>navigationService</w:t>
      </w:r>
      <w:r>
        <w:t xml:space="preserve"> de pagina RouteInfoPage op. Door deze oproeping wordt de OnNavigatingTo opgeroepen.</w:t>
      </w:r>
    </w:p>
    <w:p w:rsidR="00FE7488" w:rsidRDefault="00FE7488" w:rsidP="00FE7488">
      <w:pPr>
        <w:pStyle w:val="Geenafstand"/>
      </w:pPr>
      <w:r>
        <w:t>De gegevens die 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9" w:name="_Toc484073792"/>
      <w:r>
        <w:t xml:space="preserve">Afbeelding </w:t>
      </w:r>
      <w:r>
        <w:fldChar w:fldCharType="begin"/>
      </w:r>
      <w:r>
        <w:instrText xml:space="preserve"> SEQ Figuur \* ARABIC </w:instrText>
      </w:r>
      <w:r>
        <w:fldChar w:fldCharType="separate"/>
      </w:r>
      <w:r w:rsidR="00411B06">
        <w:rPr>
          <w:noProof/>
        </w:rPr>
        <w:t>13</w:t>
      </w:r>
      <w:r>
        <w:fldChar w:fldCharType="end"/>
      </w:r>
      <w:r>
        <w:t xml:space="preserve">: </w:t>
      </w:r>
      <w:r w:rsidR="00CD0477">
        <w:t>Toelichting code RouteInfoPageViewModel</w:t>
      </w:r>
      <w:bookmarkEnd w:id="29"/>
    </w:p>
    <w:p w:rsidR="00FE7488" w:rsidRDefault="00FE7488" w:rsidP="007B7845">
      <w:pPr>
        <w:pStyle w:val="Geenafstand"/>
      </w:pPr>
    </w:p>
    <w:p w:rsidR="00FE7488" w:rsidRDefault="00FE7488" w:rsidP="00FE7488">
      <w:pPr>
        <w:pStyle w:val="Geenafstand"/>
      </w:pPr>
      <w:r>
        <w:t>De gebruiker die een route wil starten, drukt op de start knop. Hierbij wordt de methode</w:t>
      </w:r>
      <w:r>
        <w:t xml:space="preserve"> StartRoute aan</w:t>
      </w:r>
      <w:r>
        <w:t>geroepen. Deze gaat de parameters ophalen van de route en doorgeven aan het Beacons</w:t>
      </w:r>
      <w:r>
        <w:t>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0" w:name="_Toc484073793"/>
      <w:r>
        <w:t xml:space="preserve">Afbeelding </w:t>
      </w:r>
      <w:r>
        <w:fldChar w:fldCharType="begin"/>
      </w:r>
      <w:r>
        <w:instrText xml:space="preserve"> SEQ Figuur \* ARABIC </w:instrText>
      </w:r>
      <w:r>
        <w:fldChar w:fldCharType="separate"/>
      </w:r>
      <w:r w:rsidR="00411B06">
        <w:rPr>
          <w:noProof/>
        </w:rPr>
        <w:t>14</w:t>
      </w:r>
      <w:r>
        <w:fldChar w:fldCharType="end"/>
      </w:r>
      <w:r>
        <w:t>: Toelichting code StartRoute</w:t>
      </w:r>
      <w:bookmarkEnd w:id="30"/>
    </w:p>
    <w:p w:rsidR="005C31E7" w:rsidRDefault="005C31E7" w:rsidP="007B7845">
      <w:pPr>
        <w:pStyle w:val="Geenafstand"/>
      </w:pPr>
      <w:r w:rsidRPr="009009E4">
        <w:br w:type="page"/>
      </w:r>
    </w:p>
    <w:p w:rsidR="00A22AA9" w:rsidRDefault="00704334" w:rsidP="00704334">
      <w:pPr>
        <w:pStyle w:val="Kop4"/>
      </w:pPr>
      <w:bookmarkStart w:id="31" w:name="_Toc484073766"/>
      <w:r>
        <w:lastRenderedPageBreak/>
        <w:t>BeaconsPageViewModel</w:t>
      </w:r>
      <w:bookmarkEnd w:id="31"/>
    </w:p>
    <w:p w:rsidR="00FE7488" w:rsidRDefault="00FE7488" w:rsidP="00FE7488">
      <w:pPr>
        <w:pStyle w:val="Geenafstand"/>
      </w:pPr>
      <w:r>
        <w:rPr>
          <w:lang w:val="nl-BE"/>
        </w:rPr>
        <w:t>A</w:t>
      </w:r>
      <w:r>
        <w:t>ls een gebruiker op de start knop gedrukt</w:t>
      </w:r>
      <w:r w:rsidRPr="002222C9">
        <w:t xml:space="preserve"> </w:t>
      </w:r>
      <w:r>
        <w:t>heeft, worden de parameters doorgegeven en in currentRoute (zie afbeelding 16) gestoken.</w:t>
      </w:r>
    </w:p>
    <w:p w:rsidR="00FE7488" w:rsidRDefault="00FE7488" w:rsidP="00FE7488">
      <w:pPr>
        <w:pStyle w:val="Geenafstand"/>
      </w:pPr>
    </w:p>
    <w:p w:rsidR="00FE7488" w:rsidRDefault="00FE7488" w:rsidP="00FE7488">
      <w:pPr>
        <w:pStyle w:val="Geenafstand"/>
      </w:pPr>
      <w:r>
        <w:t>Deze gaat een route_id opvragen. Vervolgens kijken we na als de gebruiker toestemming heeft gegeven dat de applicatie Bluetooth mag gebruiken.</w:t>
      </w:r>
    </w:p>
    <w:p w:rsidR="00FE7488" w:rsidRDefault="00FE7488" w:rsidP="00FE7488">
      <w:pPr>
        <w:pStyle w:val="Geenafstand"/>
      </w:pPr>
      <w:r>
        <w:t>Als de gebruiker toestemming gegeven</w:t>
      </w:r>
      <w:r w:rsidRPr="003F00D4">
        <w:t xml:space="preserve"> </w:t>
      </w:r>
      <w:r>
        <w:t>heeft, kijken we na of bluetooth aanstaat. Indien niet, verschijnt er een error met de vraag om bluetooth aan te zetten en navigeren we terug naar de vorige pagina.</w:t>
      </w:r>
    </w:p>
    <w:p w:rsidR="00FE7488" w:rsidRDefault="00FE7488" w:rsidP="00FE7488">
      <w:pPr>
        <w:pStyle w:val="Geenafstand"/>
      </w:pPr>
    </w:p>
    <w:p w:rsidR="00FE7488" w:rsidRDefault="00FE7488" w:rsidP="00FE7488">
      <w:pPr>
        <w:pStyle w:val="Geenafstand"/>
      </w:pPr>
      <w:r>
        <w:t>Eenmaal de route gestart is, krijgt de gebruiker op het scherm te zien waar hij naar toe moet gaan en start de app met het scannen van beacons.</w:t>
      </w:r>
    </w:p>
    <w:p w:rsidR="00FE7488" w:rsidRDefault="00FE7488" w:rsidP="00FE7488">
      <w:pPr>
        <w:pStyle w:val="Geenafstand"/>
      </w:pPr>
    </w:p>
    <w:p w:rsidR="00FE7488" w:rsidRDefault="00FE7488" w:rsidP="00FE7488">
      <w:pPr>
        <w:pStyle w:val="Geenafstand"/>
      </w:pPr>
      <w:r>
        <w:t>De methode OnRanged (zie afbeelding 15) wordt gekoppeld aan het event Ranged van de Estimote API.</w:t>
      </w:r>
    </w:p>
    <w:p w:rsidR="00FE7488" w:rsidRDefault="00FE7488" w:rsidP="00FE7488">
      <w:pPr>
        <w:pStyle w:val="Geenafstand"/>
      </w:pPr>
      <w:r>
        <w:t>De methode wordt doorlopen zolang er beacons zijn. Als de beacon gevonden is, gaat de applicatie de gegevens meegeven via de parameters.</w:t>
      </w:r>
    </w:p>
    <w:p w:rsidR="00FE7488" w:rsidRDefault="00FE7488" w:rsidP="00FE7488">
      <w:pPr>
        <w:pStyle w:val="Geenafstand"/>
      </w:pPr>
      <w:r>
        <w:t>Deze parameters worden meegegeven aan de BeaconContentPageViewModel.</w:t>
      </w:r>
    </w:p>
    <w:p w:rsidR="002071E0" w:rsidRDefault="00760B22" w:rsidP="002071E0">
      <w:pPr>
        <w:pStyle w:val="Geenafstand"/>
      </w:pPr>
      <w:r>
        <w:rPr>
          <w:noProof/>
        </w:rPr>
        <w:drawing>
          <wp:anchor distT="0" distB="0" distL="114300" distR="114300" simplePos="0" relativeHeight="251716608" behindDoc="0" locked="0" layoutInCell="1" allowOverlap="1">
            <wp:simplePos x="0" y="0"/>
            <wp:positionH relativeFrom="margin">
              <wp:posOffset>0</wp:posOffset>
            </wp:positionH>
            <wp:positionV relativeFrom="paragraph">
              <wp:posOffset>233321</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477CA" w:rsidRDefault="00E477CA" w:rsidP="002071E0">
      <w:pPr>
        <w:pStyle w:val="Geenafstand"/>
      </w:pPr>
    </w:p>
    <w:p w:rsidR="002071E0" w:rsidRDefault="002071E0" w:rsidP="002071E0">
      <w:pPr>
        <w:pStyle w:val="Geenafstand"/>
      </w:pPr>
    </w:p>
    <w:p w:rsidR="00E477CA" w:rsidRDefault="00E477CA" w:rsidP="00E477CA">
      <w:pPr>
        <w:pStyle w:val="Bijschrift"/>
      </w:pPr>
      <w:bookmarkStart w:id="32" w:name="_Toc484073794"/>
      <w:r>
        <w:t xml:space="preserve">Afbeelding </w:t>
      </w:r>
      <w:r>
        <w:fldChar w:fldCharType="begin"/>
      </w:r>
      <w:r>
        <w:instrText xml:space="preserve"> SEQ Figuur \* ARABIC </w:instrText>
      </w:r>
      <w:r>
        <w:fldChar w:fldCharType="separate"/>
      </w:r>
      <w:r w:rsidR="00411B06">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73795"/>
      <w:r>
        <w:t xml:space="preserve">Afbeelding </w:t>
      </w:r>
      <w:r>
        <w:fldChar w:fldCharType="begin"/>
      </w:r>
      <w:r>
        <w:instrText xml:space="preserve"> SEQ Figuur \* ARABIC </w:instrText>
      </w:r>
      <w:r>
        <w:fldChar w:fldCharType="separate"/>
      </w:r>
      <w:r w:rsidR="00411B06">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73767"/>
      <w:r>
        <w:lastRenderedPageBreak/>
        <w:t>BeaconContentPageViewModel</w:t>
      </w:r>
      <w:bookmarkEnd w:id="34"/>
    </w:p>
    <w:p w:rsidR="00FE7488" w:rsidRDefault="00FE7488" w:rsidP="00FE7488">
      <w:pPr>
        <w:pStyle w:val="Geenafstand"/>
      </w:pPr>
      <w:r>
        <w:t xml:space="preserve">Via het BeaconPageViewModel worden de parameters meegegeven bij het naderen van een beacon. </w:t>
      </w:r>
    </w:p>
    <w:p w:rsidR="00FE7488" w:rsidRDefault="00FE7488" w:rsidP="00FE7488">
      <w:pPr>
        <w:pStyle w:val="Geenafstand"/>
      </w:pPr>
    </w:p>
    <w:p w:rsidR="00FE7488" w:rsidRDefault="00FE7488" w:rsidP="00FE7488">
      <w:pPr>
        <w:pStyle w:val="Geenafstand"/>
      </w:pPr>
      <w:r>
        <w:t>De methode OnNavigatedTo wordt opgeroepen en gaat met behulp van de parameters, de gegevens ophalen. Als de gegevens opgehaald zijn, gaan we nakijken welk soort metatype het gegeven is. Aan de hand van het soort type geven we mee welke zichtbaar mag gemaakt worden op de view (zie afbeelding 18). Ook word het sequence nummer verhoogt zodat de applicatie op zoek gaat naar de volgende beacon.</w:t>
      </w:r>
    </w:p>
    <w:p w:rsidR="0042467F" w:rsidRDefault="00715D45" w:rsidP="00A16A9B">
      <w:pPr>
        <w:pStyle w:val="Geenafstand"/>
        <w:rPr>
          <w:noProof/>
        </w:rPr>
      </w:pPr>
      <w:r>
        <w:rPr>
          <w:noProof/>
        </w:rPr>
        <w:drawing>
          <wp:anchor distT="0" distB="0" distL="114300" distR="114300" simplePos="0" relativeHeight="251723776" behindDoc="0" locked="0" layoutInCell="1" allowOverlap="1">
            <wp:simplePos x="0" y="0"/>
            <wp:positionH relativeFrom="margin">
              <wp:align>center</wp:align>
            </wp:positionH>
            <wp:positionV relativeFrom="paragraph">
              <wp:posOffset>305435</wp:posOffset>
            </wp:positionV>
            <wp:extent cx="6392545" cy="2552065"/>
            <wp:effectExtent l="19050" t="19050" r="27305" b="19685"/>
            <wp:wrapTopAndBottom/>
            <wp:docPr id="21" name="Afbeelding 21" descr="C:\Users\jensi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2545" cy="25520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15D45" w:rsidRPr="00715D45" w:rsidRDefault="00715D45" w:rsidP="00715D45">
      <w:pPr>
        <w:pStyle w:val="Bijschrift"/>
      </w:pPr>
      <w:bookmarkStart w:id="35" w:name="_Toc484073796"/>
      <w:r>
        <w:rPr>
          <w:noProof/>
        </w:rPr>
        <w:drawing>
          <wp:anchor distT="0" distB="0" distL="114300" distR="114300" simplePos="0" relativeHeight="251722752" behindDoc="1" locked="0" layoutInCell="1" allowOverlap="1">
            <wp:simplePos x="0" y="0"/>
            <wp:positionH relativeFrom="margin">
              <wp:align>center</wp:align>
            </wp:positionH>
            <wp:positionV relativeFrom="paragraph">
              <wp:posOffset>3112770</wp:posOffset>
            </wp:positionV>
            <wp:extent cx="4889500" cy="1805940"/>
            <wp:effectExtent l="19050" t="19050" r="25400" b="22860"/>
            <wp:wrapTopAndBottom/>
            <wp:docPr id="205" name="Afbeelding 205"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Screenshot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9500" cy="1805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F1A55">
        <w:t xml:space="preserve">Afbeelding </w:t>
      </w:r>
      <w:r w:rsidR="004F1A55">
        <w:fldChar w:fldCharType="begin"/>
      </w:r>
      <w:r w:rsidR="004F1A55">
        <w:instrText xml:space="preserve"> SEQ Figuur \* ARABIC </w:instrText>
      </w:r>
      <w:r w:rsidR="004F1A55">
        <w:fldChar w:fldCharType="separate"/>
      </w:r>
      <w:r w:rsidR="00411B06">
        <w:rPr>
          <w:noProof/>
        </w:rPr>
        <w:t>17</w:t>
      </w:r>
      <w:r w:rsidR="004F1A55">
        <w:fldChar w:fldCharType="end"/>
      </w:r>
      <w:r w:rsidR="004F1A55">
        <w:t>: Toelichting code BeaconContentPageViewModel</w:t>
      </w:r>
      <w:bookmarkEnd w:id="35"/>
    </w:p>
    <w:p w:rsidR="003A14D3" w:rsidRDefault="00715D45" w:rsidP="00411B06">
      <w:pPr>
        <w:pStyle w:val="Bijschrift"/>
      </w:pPr>
      <w:bookmarkStart w:id="36" w:name="_Toc484073797"/>
      <w:r>
        <w:rPr>
          <w:noProof/>
        </w:rPr>
        <w:drawing>
          <wp:anchor distT="0" distB="0" distL="114300" distR="114300" simplePos="0" relativeHeight="251721728" behindDoc="0" locked="0" layoutInCell="1" allowOverlap="1">
            <wp:simplePos x="0" y="0"/>
            <wp:positionH relativeFrom="margin">
              <wp:align>center</wp:align>
            </wp:positionH>
            <wp:positionV relativeFrom="paragraph">
              <wp:posOffset>2348148</wp:posOffset>
            </wp:positionV>
            <wp:extent cx="4953635" cy="1407795"/>
            <wp:effectExtent l="19050" t="19050" r="18415" b="20955"/>
            <wp:wrapTopAndBottom/>
            <wp:docPr id="202" name="Afbeelding 202"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1407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1B06">
        <w:t xml:space="preserve">Afbeelding </w:t>
      </w:r>
      <w:r w:rsidR="00411B06">
        <w:fldChar w:fldCharType="begin"/>
      </w:r>
      <w:r w:rsidR="00411B06">
        <w:instrText xml:space="preserve"> SEQ Figuur \* ARABIC </w:instrText>
      </w:r>
      <w:r w:rsidR="00411B06">
        <w:fldChar w:fldCharType="separate"/>
      </w:r>
      <w:r w:rsidR="00411B06">
        <w:rPr>
          <w:noProof/>
        </w:rPr>
        <w:t>18</w:t>
      </w:r>
      <w:r w:rsidR="00411B06">
        <w:fldChar w:fldCharType="end"/>
      </w:r>
      <w:r w:rsidR="00411B06">
        <w:t>: Toelichting code BeaconContentPage</w:t>
      </w:r>
      <w:bookmarkEnd w:id="36"/>
    </w:p>
    <w:p w:rsidR="00715D45" w:rsidRDefault="007119EC" w:rsidP="00715D45">
      <w:pPr>
        <w:pStyle w:val="Bijschrift"/>
      </w:pPr>
      <w:bookmarkStart w:id="37" w:name="_Toc484073798"/>
      <w:r>
        <w:t xml:space="preserve">Afbeelding </w:t>
      </w:r>
      <w:r>
        <w:fldChar w:fldCharType="begin"/>
      </w:r>
      <w:r>
        <w:instrText xml:space="preserve"> SEQ Figuur \* ARABIC </w:instrText>
      </w:r>
      <w:r>
        <w:fldChar w:fldCharType="separate"/>
      </w:r>
      <w:r w:rsidR="00411B06">
        <w:rPr>
          <w:noProof/>
        </w:rPr>
        <w:t>19</w:t>
      </w:r>
      <w:r>
        <w:fldChar w:fldCharType="end"/>
      </w:r>
      <w:r>
        <w:t>: Toelichting code OnNavigatedFrom</w:t>
      </w:r>
      <w:bookmarkEnd w:id="37"/>
    </w:p>
    <w:p w:rsidR="003C6B9D" w:rsidRPr="00715D45" w:rsidRDefault="00715D45" w:rsidP="00715D45">
      <w:pPr>
        <w:spacing w:line="276" w:lineRule="auto"/>
        <w:rPr>
          <w:bCs/>
          <w:caps/>
          <w:color w:val="7A7A7A" w:themeColor="accent1"/>
          <w:sz w:val="18"/>
          <w:szCs w:val="18"/>
        </w:rPr>
      </w:pPr>
      <w:r>
        <w:br w:type="page"/>
      </w:r>
    </w:p>
    <w:p w:rsidR="00AF3DF6" w:rsidRDefault="00645779" w:rsidP="00645779">
      <w:pPr>
        <w:pStyle w:val="Kop1"/>
      </w:pPr>
      <w:bookmarkStart w:id="38" w:name="_Toc484073768"/>
      <w:r>
        <w:lastRenderedPageBreak/>
        <w:t>Screen mockups</w:t>
      </w:r>
      <w:r w:rsidR="00AC1495">
        <w:t xml:space="preserve"> app</w:t>
      </w:r>
      <w:bookmarkEnd w:id="38"/>
    </w:p>
    <w:p w:rsidR="00AF0DB3" w:rsidRDefault="007A67F6" w:rsidP="000C475E">
      <w:pPr>
        <w:pStyle w:val="Kop2"/>
      </w:pPr>
      <w:bookmarkStart w:id="39" w:name="_Toc484073769"/>
      <w:r>
        <w:t>Splash</w:t>
      </w:r>
      <w:r w:rsidR="000C475E">
        <w:t xml:space="preserve"> screen</w:t>
      </w:r>
      <w:bookmarkEnd w:id="39"/>
    </w:p>
    <w:p w:rsidR="00BC52B6" w:rsidRPr="00BC52B6" w:rsidRDefault="00BC52B6" w:rsidP="00BC52B6">
      <w:pPr>
        <w:pStyle w:val="Geenafstand"/>
      </w:pPr>
    </w:p>
    <w:p w:rsidR="00FE7488" w:rsidRDefault="00FE7488" w:rsidP="00FE7488">
      <w:pPr>
        <w:pStyle w:val="Geenafstand"/>
      </w:pPr>
      <w:r>
        <w:t>Bij het opstarten van de app krijgt de gebruiker een splash screen met het logo van de organisatie.</w:t>
      </w:r>
    </w:p>
    <w:p w:rsidR="005B7BE0" w:rsidRDefault="005B7BE0" w:rsidP="00B64ED0">
      <w:pPr>
        <w:pStyle w:val="Geenafstand"/>
      </w:pPr>
    </w:p>
    <w:p w:rsidR="007626B6" w:rsidRDefault="00734478" w:rsidP="00734478">
      <w:pPr>
        <w:pStyle w:val="Kop2"/>
      </w:pPr>
      <w:bookmarkStart w:id="40" w:name="_Toc484073770"/>
      <w:r>
        <w:t>Front screen</w:t>
      </w:r>
      <w:bookmarkEnd w:id="40"/>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488">
        <w:t>Op het front screen krijgt men een opsomming van de verschillende routes die zich in de database bevinden</w:t>
      </w:r>
      <w:r w:rsidR="00D17366">
        <w:t>.</w:t>
      </w:r>
    </w:p>
    <w:p w:rsidR="00D50456" w:rsidRDefault="00D50456" w:rsidP="00734478">
      <w:pPr>
        <w:pStyle w:val="Geenafstand"/>
      </w:pPr>
    </w:p>
    <w:p w:rsidR="00FE110D" w:rsidRDefault="00FE110D" w:rsidP="00FE110D">
      <w:pPr>
        <w:pStyle w:val="Geenafstand"/>
      </w:pPr>
      <w:r>
        <w:t>Per route krijgt men een afbeelding en het id van de route te zien, ook bevindt zich hier de naam.</w:t>
      </w:r>
    </w:p>
    <w:p w:rsidR="00FE110D" w:rsidRDefault="00FE110D" w:rsidP="00FE110D">
      <w:pPr>
        <w:pStyle w:val="Geenafstand"/>
      </w:pPr>
    </w:p>
    <w:p w:rsidR="00FE110D" w:rsidRDefault="00FE110D" w:rsidP="00FE110D">
      <w:pPr>
        <w:pStyle w:val="Geenafstand"/>
      </w:pPr>
      <w:r>
        <w:t>Rechts in de bovenhoek bevindt zich een refresh knop. Deze knop gaat de pagina vernieuwen. D.w.z. als er een update is geweest in de database, gaat de pagina de info opvragen uit de database en de pagina wordt geüpdatet.</w:t>
      </w:r>
    </w:p>
    <w:p w:rsidR="00FE110D" w:rsidRDefault="00FE110D" w:rsidP="00FE110D">
      <w:pPr>
        <w:pStyle w:val="Geenafstand"/>
      </w:pPr>
    </w:p>
    <w:p w:rsidR="00FE110D" w:rsidRDefault="00FE110D" w:rsidP="00FE110D">
      <w:pPr>
        <w:pStyle w:val="Geenafstand"/>
      </w:pPr>
      <w:r>
        <w:t>Als men een route selecteert gaat men verder naar het volgende scherm waar een knop getoond wordt.</w:t>
      </w:r>
    </w:p>
    <w:p w:rsidR="00FE110D" w:rsidRDefault="00FE110D" w:rsidP="00FE110D">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10D">
        <w:t>Er zit nog een extra functie in. Als men vergeet de wifi op te zetten van het apparaat zal er een melding verschijnen om de app af te sluiten en de wifi op te zetten</w:t>
      </w:r>
      <w:r w:rsidR="006E6471">
        <w:t>.</w:t>
      </w:r>
    </w:p>
    <w:p w:rsidR="00041F93" w:rsidRDefault="001A5D9E" w:rsidP="001A5D9E">
      <w:pPr>
        <w:pStyle w:val="Bijschrift"/>
      </w:pPr>
      <w:bookmarkStart w:id="41" w:name="_Toc484073799"/>
      <w:r>
        <w:t xml:space="preserve">Afbeelding </w:t>
      </w:r>
      <w:r>
        <w:fldChar w:fldCharType="begin"/>
      </w:r>
      <w:r>
        <w:instrText xml:space="preserve"> SEQ Figuur \* ARABIC </w:instrText>
      </w:r>
      <w:r>
        <w:fldChar w:fldCharType="separate"/>
      </w:r>
      <w:r w:rsidR="00411B06">
        <w:rPr>
          <w:noProof/>
        </w:rPr>
        <w:t>20</w:t>
      </w:r>
      <w:r>
        <w:fldChar w:fldCharType="end"/>
      </w:r>
      <w:r>
        <w:t>: Screen mockup geen internet</w:t>
      </w:r>
      <w:bookmarkEnd w:id="41"/>
    </w:p>
    <w:p w:rsidR="00041F93" w:rsidRDefault="001A5D9E" w:rsidP="001A5D9E">
      <w:pPr>
        <w:pStyle w:val="Bijschrift"/>
        <w:jc w:val="right"/>
      </w:pPr>
      <w:bookmarkStart w:id="42" w:name="_Toc484073800"/>
      <w:r>
        <w:t xml:space="preserve">Afbeelding </w:t>
      </w:r>
      <w:r>
        <w:fldChar w:fldCharType="begin"/>
      </w:r>
      <w:r>
        <w:instrText xml:space="preserve"> SEQ Figuur \* ARABIC </w:instrText>
      </w:r>
      <w:r>
        <w:fldChar w:fldCharType="separate"/>
      </w:r>
      <w:r w:rsidR="00411B06">
        <w:rPr>
          <w:noProof/>
        </w:rPr>
        <w:t>21</w:t>
      </w:r>
      <w:r>
        <w:fldChar w:fldCharType="end"/>
      </w:r>
      <w:r>
        <w:t>: Screen mockup front screen</w:t>
      </w:r>
      <w:bookmarkEnd w:id="42"/>
    </w:p>
    <w:p w:rsidR="00FE1165" w:rsidRDefault="00FE1165" w:rsidP="00AF0DB3">
      <w:pPr>
        <w:pStyle w:val="Geenafstand"/>
      </w:pPr>
      <w:r>
        <w:br w:type="page"/>
      </w:r>
    </w:p>
    <w:p w:rsidR="001D4426" w:rsidRDefault="001D4426" w:rsidP="001D4426">
      <w:pPr>
        <w:pStyle w:val="Kop2"/>
      </w:pPr>
      <w:bookmarkStart w:id="43" w:name="_Toc484073771"/>
      <w:r>
        <w:lastRenderedPageBreak/>
        <w:t>Route screen</w:t>
      </w:r>
      <w:bookmarkEnd w:id="43"/>
    </w:p>
    <w:p w:rsidR="00925CC7" w:rsidRDefault="00925CC7" w:rsidP="001D4426">
      <w:pPr>
        <w:pStyle w:val="Geenafstand"/>
      </w:pPr>
    </w:p>
    <w:p w:rsidR="00FD4174" w:rsidRDefault="00D320B1" w:rsidP="00925CC7">
      <w:pPr>
        <w:pStyle w:val="Geenafstand"/>
      </w:pPr>
      <w:r>
        <w:rPr>
          <w:noProof/>
          <w:lang w:eastAsia="nl-BE"/>
        </w:rPr>
        <w:drawing>
          <wp:anchor distT="0" distB="0" distL="114300" distR="114300" simplePos="0" relativeHeight="251712512" behindDoc="1" locked="0" layoutInCell="1" allowOverlap="1">
            <wp:simplePos x="0" y="0"/>
            <wp:positionH relativeFrom="margin">
              <wp:posOffset>3657600</wp:posOffset>
            </wp:positionH>
            <wp:positionV relativeFrom="paragraph">
              <wp:posOffset>114493</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110D">
        <w:t>Op het route screen krijgt de gebruiker in de titelbalk de gekozen route te zien.</w:t>
      </w:r>
    </w:p>
    <w:p w:rsidR="00B97D7D" w:rsidRDefault="00B97D7D" w:rsidP="00925CC7">
      <w:pPr>
        <w:pStyle w:val="Geenafstand"/>
      </w:pPr>
    </w:p>
    <w:p w:rsidR="00FE110D" w:rsidRDefault="00FE110D" w:rsidP="00FE110D">
      <w:pPr>
        <w:pStyle w:val="Geenafstand"/>
      </w:pPr>
      <w:r>
        <w:t>In het midden van het scherm bevindt zich een knop waar de gebruiker de route kan starten.</w:t>
      </w:r>
    </w:p>
    <w:p w:rsidR="00FE110D" w:rsidRDefault="00FE110D" w:rsidP="00FE110D">
      <w:pPr>
        <w:pStyle w:val="Geenafstand"/>
      </w:pPr>
    </w:p>
    <w:p w:rsidR="00FE110D" w:rsidRDefault="00FE110D" w:rsidP="00FE110D">
      <w:pPr>
        <w:pStyle w:val="Geenafstand"/>
      </w:pPr>
      <w:r>
        <w:t>Boven de knop komt nog te staan: “Welkom bij de route: route-naam”.</w:t>
      </w:r>
    </w:p>
    <w:p w:rsidR="00FE110D" w:rsidRDefault="00FE110D" w:rsidP="00FE110D">
      <w:pPr>
        <w:pStyle w:val="Geenafstand"/>
      </w:pPr>
    </w:p>
    <w:p w:rsidR="00FE110D" w:rsidRDefault="00FE110D" w:rsidP="00FE110D">
      <w:pPr>
        <w:pStyle w:val="Geenafstand"/>
      </w:pPr>
      <w:r>
        <w:t>Als de gebruiker de route wilt starten, klikt hij op de knop en gaat de applicatie verder naar het volgende scherm.</w:t>
      </w:r>
    </w:p>
    <w:p w:rsidR="00FE110D" w:rsidRPr="001D4426" w:rsidRDefault="00FE110D" w:rsidP="00FE110D">
      <w:pPr>
        <w:pStyle w:val="Geenafstand"/>
      </w:pPr>
      <w:r>
        <w:t>Voordat hij volledig verder gaat, krijgt de gebruiker een wacht-icoon op het scherm en in de titelbalk komt dan “Beacon zoeken…”.</w:t>
      </w:r>
    </w:p>
    <w:p w:rsidR="00150505" w:rsidRDefault="0078725D" w:rsidP="00C20250">
      <w:pPr>
        <w:pStyle w:val="Geenafstand"/>
      </w:pPr>
      <w:r>
        <w:rPr>
          <w:noProof/>
        </w:rPr>
        <w:drawing>
          <wp:anchor distT="0" distB="0" distL="114300" distR="114300" simplePos="0" relativeHeight="251719680" behindDoc="1" locked="0" layoutInCell="1" allowOverlap="1">
            <wp:simplePos x="0" y="0"/>
            <wp:positionH relativeFrom="column">
              <wp:posOffset>768985</wp:posOffset>
            </wp:positionH>
            <wp:positionV relativeFrom="paragraph">
              <wp:posOffset>28906</wp:posOffset>
            </wp:positionV>
            <wp:extent cx="2027583" cy="2505589"/>
            <wp:effectExtent l="0" t="0" r="0" b="9525"/>
            <wp:wrapTight wrapText="bothSides">
              <wp:wrapPolygon edited="0">
                <wp:start x="0" y="0"/>
                <wp:lineTo x="0" y="21518"/>
                <wp:lineTo x="21309" y="21518"/>
                <wp:lineTo x="21309" y="0"/>
                <wp:lineTo x="0" y="0"/>
              </wp:wrapPolygon>
            </wp:wrapTight>
            <wp:docPr id="31" name="Afbeelding 31" descr="C:\Users\jensie\AppData\Local\Temp\Rar$DRa0.233\Screenshot_20170531-22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Temp\Rar$DRa0.233\Screenshot_20170531-22304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0466"/>
                    <a:stretch/>
                  </pic:blipFill>
                  <pic:spPr bwMode="auto">
                    <a:xfrm>
                      <a:off x="0" y="0"/>
                      <a:ext cx="2027583" cy="25055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4" w:name="_Toc484073801"/>
      <w:r>
        <w:t xml:space="preserve">Afbeelding </w:t>
      </w:r>
      <w:r>
        <w:fldChar w:fldCharType="begin"/>
      </w:r>
      <w:r>
        <w:instrText xml:space="preserve"> SEQ Figuur \* ARABIC </w:instrText>
      </w:r>
      <w:r>
        <w:fldChar w:fldCharType="separate"/>
      </w:r>
      <w:r w:rsidR="00411B06">
        <w:rPr>
          <w:noProof/>
        </w:rPr>
        <w:t>22</w:t>
      </w:r>
      <w:r>
        <w:fldChar w:fldCharType="end"/>
      </w:r>
      <w:r>
        <w:t>: Screen mockup wacht scherm</w:t>
      </w:r>
      <w:bookmarkEnd w:id="44"/>
    </w:p>
    <w:p w:rsidR="00150505" w:rsidRDefault="001A5D9E" w:rsidP="001A5D9E">
      <w:pPr>
        <w:pStyle w:val="Bijschrift"/>
        <w:jc w:val="right"/>
      </w:pPr>
      <w:bookmarkStart w:id="45" w:name="_Toc484073802"/>
      <w:r>
        <w:t xml:space="preserve">Afbeelding </w:t>
      </w:r>
      <w:r>
        <w:fldChar w:fldCharType="begin"/>
      </w:r>
      <w:r>
        <w:instrText xml:space="preserve"> SEQ Figuur \* ARABIC </w:instrText>
      </w:r>
      <w:r>
        <w:fldChar w:fldCharType="separate"/>
      </w:r>
      <w:r w:rsidR="00411B06">
        <w:rPr>
          <w:noProof/>
        </w:rPr>
        <w:t>23</w:t>
      </w:r>
      <w:r>
        <w:fldChar w:fldCharType="end"/>
      </w:r>
      <w:r>
        <w:t>: Screen mockup route screen</w:t>
      </w:r>
      <w:bookmarkEnd w:id="45"/>
    </w:p>
    <w:p w:rsidR="00AF0DB3" w:rsidRDefault="00AF0DB3" w:rsidP="00C20250">
      <w:pPr>
        <w:pStyle w:val="Geenafstand"/>
      </w:pPr>
      <w:r>
        <w:br w:type="page"/>
      </w:r>
    </w:p>
    <w:p w:rsidR="00FF23EA" w:rsidRPr="00FF23EA" w:rsidRDefault="004E5AD6" w:rsidP="00FF23EA">
      <w:pPr>
        <w:pStyle w:val="Kop2"/>
      </w:pPr>
      <w:bookmarkStart w:id="46" w:name="_Toc484073772"/>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6"/>
    </w:p>
    <w:p w:rsidR="00FE110D" w:rsidRDefault="00FE110D" w:rsidP="00FE110D">
      <w:pPr>
        <w:pStyle w:val="Geenafstand"/>
      </w:pPr>
      <w:bookmarkStart w:id="47" w:name="_Toc484073803"/>
      <w:r>
        <w:t>Als een gebruiker een bepaalde route gestart heeft, gaat de applicatie opzoek naar de beacon die zich het kortst bij de gebruiker bevindt. Eenmaal als de gebruiker kort bij een beacon komt, wordt dit opgevangen door de applicatie en wordt de media getoond.</w:t>
      </w:r>
      <w:r>
        <w:br/>
        <w:t>Als de gebruiker zijn bluetooth niet ingeschakeld heeft krijgt hij een melding dat hij bluetooth moet inschakelen en wordt de vorige pagina getoond.</w:t>
      </w:r>
    </w:p>
    <w:p w:rsidR="00EB0036" w:rsidRDefault="001A5D9E" w:rsidP="001A5D9E">
      <w:pPr>
        <w:pStyle w:val="Bijschrift"/>
        <w:jc w:val="right"/>
      </w:pPr>
      <w:r>
        <w:t xml:space="preserve">Afbeelding </w:t>
      </w:r>
      <w:r>
        <w:fldChar w:fldCharType="begin"/>
      </w:r>
      <w:r>
        <w:instrText xml:space="preserve"> SEQ Figuur \* ARABIC </w:instrText>
      </w:r>
      <w:r>
        <w:fldChar w:fldCharType="separate"/>
      </w:r>
      <w:r w:rsidR="00411B06">
        <w:rPr>
          <w:noProof/>
        </w:rPr>
        <w:t>24</w:t>
      </w:r>
      <w:r>
        <w:fldChar w:fldCharType="end"/>
      </w:r>
      <w:r>
        <w:t>: Screen mockup geen bluetooth</w:t>
      </w:r>
      <w:bookmarkEnd w:id="47"/>
    </w:p>
    <w:p w:rsidR="00EC049B" w:rsidRDefault="00182328" w:rsidP="00EC049B">
      <w:pPr>
        <w:pStyle w:val="Kop3"/>
      </w:pPr>
      <w:bookmarkStart w:id="48" w:name="_Toc484073773"/>
      <w:r>
        <w:rPr>
          <w:noProof/>
        </w:rPr>
        <w:drawing>
          <wp:anchor distT="0" distB="0" distL="114300" distR="114300" simplePos="0" relativeHeight="251718656" behindDoc="1" locked="0" layoutInCell="1" allowOverlap="1">
            <wp:simplePos x="0" y="0"/>
            <wp:positionH relativeFrom="column">
              <wp:posOffset>4497236</wp:posOffset>
            </wp:positionH>
            <wp:positionV relativeFrom="paragraph">
              <wp:posOffset>106680</wp:posOffset>
            </wp:positionV>
            <wp:extent cx="1529080" cy="2719070"/>
            <wp:effectExtent l="0" t="0" r="0" b="5080"/>
            <wp:wrapTight wrapText="bothSides">
              <wp:wrapPolygon edited="0">
                <wp:start x="0" y="0"/>
                <wp:lineTo x="0" y="21489"/>
                <wp:lineTo x="21259" y="21489"/>
                <wp:lineTo x="21259" y="0"/>
                <wp:lineTo x="0" y="0"/>
              </wp:wrapPolygon>
            </wp:wrapTight>
            <wp:docPr id="29" name="Afbeelding 29" descr="C:\Users\jensie\AppData\Local\Temp\Rar$DRa0.895\Screenshot_20170531-2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Temp\Rar$DRa0.895\Screenshot_20170531-2230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908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3E">
        <w:t>Html</w:t>
      </w:r>
      <w:bookmarkEnd w:id="48"/>
    </w:p>
    <w:p w:rsidR="00FE110D" w:rsidRDefault="00FE110D" w:rsidP="00FE110D">
      <w:pPr>
        <w:pStyle w:val="Geenafstand"/>
      </w:pPr>
      <w:bookmarkStart w:id="49" w:name="_Toc484073804"/>
      <w:r>
        <w:t>Als de media van het soort html is, wordt er een html pagina getoond.</w:t>
      </w:r>
    </w:p>
    <w:p w:rsidR="00FE110D" w:rsidRPr="00EC049B" w:rsidRDefault="00FE110D" w:rsidP="00FE110D">
      <w:pPr>
        <w:pStyle w:val="Geenafstand"/>
      </w:pPr>
    </w:p>
    <w:p w:rsidR="00FE110D" w:rsidRDefault="00FE110D" w:rsidP="00FE110D">
      <w:pPr>
        <w:pStyle w:val="Kop3"/>
      </w:pPr>
      <w:bookmarkStart w:id="50" w:name="_Toc484035120"/>
      <w:r>
        <w:t>YouTube</w:t>
      </w:r>
      <w:bookmarkEnd w:id="50"/>
    </w:p>
    <w:p w:rsidR="00FE110D" w:rsidRDefault="00FE110D" w:rsidP="00FE110D">
      <w:pPr>
        <w:pStyle w:val="Geenafstand"/>
      </w:pPr>
      <w:r>
        <w:t xml:space="preserve">Is de media van het YouTube formaat (YouTube link), dan openen we </w:t>
      </w:r>
      <w:r>
        <w:br/>
      </w:r>
      <w:r>
        <w:br/>
        <w:t>een video van YouTube.</w:t>
      </w:r>
    </w:p>
    <w:p w:rsidR="00FE110D" w:rsidRPr="00EC049B" w:rsidRDefault="00FE110D" w:rsidP="00FE110D">
      <w:pPr>
        <w:pStyle w:val="Geenafstand"/>
      </w:pPr>
    </w:p>
    <w:p w:rsidR="00FE110D" w:rsidRDefault="00FE110D" w:rsidP="00FE110D">
      <w:pPr>
        <w:pStyle w:val="Kop3"/>
      </w:pPr>
      <w:bookmarkStart w:id="51" w:name="_Toc484035121"/>
      <w:r>
        <w:t>Foto</w:t>
      </w:r>
      <w:bookmarkEnd w:id="51"/>
    </w:p>
    <w:p w:rsidR="00FE110D" w:rsidRDefault="00FE110D" w:rsidP="00FE110D">
      <w:pPr>
        <w:pStyle w:val="Geenafstand"/>
      </w:pPr>
      <w:r>
        <w:t>Als we een foto aankrijgen als media, tonen we de foto op het apparaat.</w:t>
      </w:r>
    </w:p>
    <w:p w:rsidR="00FE110D" w:rsidRPr="00EC049B" w:rsidRDefault="00FE110D" w:rsidP="00FE110D">
      <w:pPr>
        <w:pStyle w:val="Geenafstand"/>
      </w:pPr>
    </w:p>
    <w:p w:rsidR="00FE110D" w:rsidRDefault="00FE110D" w:rsidP="00FE110D">
      <w:pPr>
        <w:pStyle w:val="Kop3"/>
      </w:pPr>
      <w:bookmarkStart w:id="52" w:name="_Toc484035122"/>
      <w:r>
        <w:t>Audio</w:t>
      </w:r>
      <w:bookmarkEnd w:id="52"/>
    </w:p>
    <w:p w:rsidR="00FE110D" w:rsidRDefault="00FE110D" w:rsidP="00FE110D">
      <w:pPr>
        <w:pStyle w:val="Geenafstand"/>
      </w:pPr>
      <w:r>
        <w:t>Met het formaat audio, spelen we de muziek af op het apparaat.</w:t>
      </w:r>
    </w:p>
    <w:p w:rsidR="00FE110D" w:rsidRPr="00EC049B" w:rsidRDefault="00FE110D" w:rsidP="00FE110D">
      <w:pPr>
        <w:pStyle w:val="Geenafstand"/>
      </w:pPr>
    </w:p>
    <w:p w:rsidR="00FE110D" w:rsidRDefault="00FE110D" w:rsidP="00FE110D">
      <w:pPr>
        <w:pStyle w:val="Kop3"/>
      </w:pPr>
      <w:bookmarkStart w:id="53" w:name="_Toc484035123"/>
      <w:r>
        <w:t>Video</w:t>
      </w:r>
      <w:bookmarkEnd w:id="53"/>
    </w:p>
    <w:p w:rsidR="00FE110D" w:rsidRPr="00920882" w:rsidRDefault="00FE110D" w:rsidP="00FE110D">
      <w:pPr>
        <w:pStyle w:val="Geenafstand"/>
      </w:pPr>
      <w:r>
        <w:t>Als we van media een video hebben spelen we de video af op het apparaat van de gebruiker.</w:t>
      </w:r>
    </w:p>
    <w:p w:rsidR="00A002BD" w:rsidRDefault="00182328" w:rsidP="00182328">
      <w:pPr>
        <w:pStyle w:val="Bijschrift"/>
        <w:jc w:val="right"/>
      </w:pPr>
      <w:r>
        <w:t xml:space="preserve">Afbeelding </w:t>
      </w:r>
      <w:r>
        <w:fldChar w:fldCharType="begin"/>
      </w:r>
      <w:r>
        <w:instrText xml:space="preserve"> SEQ Figuur \* ARABIC </w:instrText>
      </w:r>
      <w:r>
        <w:fldChar w:fldCharType="separate"/>
      </w:r>
      <w:r w:rsidR="00411B06">
        <w:rPr>
          <w:noProof/>
        </w:rPr>
        <w:t>25</w:t>
      </w:r>
      <w:r>
        <w:fldChar w:fldCharType="end"/>
      </w:r>
      <w:r>
        <w:t>: Screen mockup content</w:t>
      </w:r>
      <w:bookmarkEnd w:id="49"/>
    </w:p>
    <w:p w:rsidR="00B0358C" w:rsidRDefault="009E13D0" w:rsidP="00B0358C">
      <w:pPr>
        <w:pStyle w:val="Kop2"/>
      </w:pPr>
      <w:bookmarkStart w:id="54" w:name="_Toc484073778"/>
      <w:r>
        <w:t>Over</w:t>
      </w:r>
      <w:r w:rsidR="00B0358C">
        <w:t xml:space="preserve"> screen</w:t>
      </w:r>
      <w:bookmarkEnd w:id="54"/>
    </w:p>
    <w:p w:rsidR="00B0358C" w:rsidRDefault="00B60963" w:rsidP="00587B4D">
      <w:pPr>
        <w:pStyle w:val="Geenafstand"/>
      </w:pPr>
      <w:r>
        <w:rPr>
          <w:noProof/>
          <w:lang w:val="nl-BE"/>
        </w:rPr>
        <w:drawing>
          <wp:anchor distT="0" distB="0" distL="114300" distR="114300" simplePos="0" relativeHeight="251717632" behindDoc="1" locked="0" layoutInCell="1" allowOverlap="1">
            <wp:simplePos x="0" y="0"/>
            <wp:positionH relativeFrom="margin">
              <wp:align>right</wp:align>
            </wp:positionH>
            <wp:positionV relativeFrom="paragraph">
              <wp:posOffset>16648</wp:posOffset>
            </wp:positionV>
            <wp:extent cx="2695492" cy="3037308"/>
            <wp:effectExtent l="0" t="0" r="0" b="0"/>
            <wp:wrapTight wrapText="bothSides">
              <wp:wrapPolygon edited="0">
                <wp:start x="0" y="0"/>
                <wp:lineTo x="0" y="21406"/>
                <wp:lineTo x="21376" y="21406"/>
                <wp:lineTo x="21376" y="0"/>
                <wp:lineTo x="0" y="0"/>
              </wp:wrapPolygon>
            </wp:wrapTight>
            <wp:docPr id="23" name="Afbeelding 23" descr="C:\Users\jensie\AppData\Local\Temp\Rar$DRa0.520\Screenshot_20170531-22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Temp\Rar$DRa0.520\Screenshot_20170531-22301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596"/>
                    <a:stretch/>
                  </pic:blipFill>
                  <pic:spPr bwMode="auto">
                    <a:xfrm>
                      <a:off x="0" y="0"/>
                      <a:ext cx="2695492" cy="30373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10D" w:rsidRPr="00FE110D">
        <w:t xml:space="preserve"> </w:t>
      </w:r>
      <w:r w:rsidR="00FE110D">
        <w:t xml:space="preserve">Als de gebruiker info over de applicatie wilt hebben, kan deze op het front screen op de 3 puntjes </w:t>
      </w:r>
      <w:r w:rsidR="00FE110D">
        <w:rPr>
          <w:noProof/>
        </w:rPr>
        <w:drawing>
          <wp:inline distT="0" distB="0" distL="0" distR="0" wp14:anchorId="744A5940" wp14:editId="634EED20">
            <wp:extent cx="154305" cy="23074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20536" t="12937" r="21052" b="20963"/>
                    <a:stretch/>
                  </pic:blipFill>
                  <pic:spPr bwMode="auto">
                    <a:xfrm>
                      <a:off x="0" y="0"/>
                      <a:ext cx="155784" cy="232957"/>
                    </a:xfrm>
                    <a:prstGeom prst="rect">
                      <a:avLst/>
                    </a:prstGeom>
                    <a:noFill/>
                    <a:ln>
                      <a:noFill/>
                    </a:ln>
                    <a:extLst>
                      <a:ext uri="{53640926-AAD7-44D8-BBD7-CCE9431645EC}">
                        <a14:shadowObscured xmlns:a14="http://schemas.microsoft.com/office/drawing/2010/main"/>
                      </a:ext>
                    </a:extLst>
                  </pic:spPr>
                </pic:pic>
              </a:graphicData>
            </a:graphic>
          </wp:inline>
        </w:drawing>
      </w:r>
      <w:r w:rsidR="00FE110D">
        <w:t xml:space="preserve"> drukken. Deze brengt je naar de over pagina waar meer info opstaat hoe je de app moet gebruiken</w:t>
      </w:r>
      <w:r w:rsidR="003E556F">
        <w:t>.</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3E556F" w:rsidRDefault="003E556F" w:rsidP="003E556F">
      <w:pPr>
        <w:pStyle w:val="Geenafstand"/>
      </w:pPr>
    </w:p>
    <w:p w:rsidR="009510F0" w:rsidRPr="00B0358C" w:rsidRDefault="009510F0" w:rsidP="009510F0">
      <w:pPr>
        <w:pStyle w:val="Bijschrift"/>
        <w:jc w:val="right"/>
      </w:pPr>
      <w:bookmarkStart w:id="55" w:name="_Toc484073805"/>
      <w:r>
        <w:t xml:space="preserve">Afbeelding </w:t>
      </w:r>
      <w:r>
        <w:fldChar w:fldCharType="begin"/>
      </w:r>
      <w:r>
        <w:instrText xml:space="preserve"> SEQ Figuur \* ARABIC </w:instrText>
      </w:r>
      <w:r>
        <w:fldChar w:fldCharType="separate"/>
      </w:r>
      <w:r w:rsidR="00411B06">
        <w:rPr>
          <w:noProof/>
        </w:rPr>
        <w:t>26</w:t>
      </w:r>
      <w:r>
        <w:fldChar w:fldCharType="end"/>
      </w:r>
      <w:r>
        <w:t>: Screen mockup aboutscreen</w:t>
      </w:r>
      <w:bookmarkEnd w:id="55"/>
    </w:p>
    <w:p w:rsidR="00645779" w:rsidRDefault="000B07A5" w:rsidP="000B07A5">
      <w:pPr>
        <w:pStyle w:val="Kop1"/>
      </w:pPr>
      <w:bookmarkStart w:id="56" w:name="_Toc484073779"/>
      <w:r>
        <w:lastRenderedPageBreak/>
        <w:t>Linken</w:t>
      </w:r>
      <w:bookmarkEnd w:id="56"/>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43"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44"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45"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46"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7" w:history="1">
        <w:r w:rsidRPr="003A5306">
          <w:rPr>
            <w:rStyle w:val="Hyperlink"/>
          </w:rPr>
          <w:t>http://www.zelf-een-app-maken.nl/app-icon-splashscreen-gen</w:t>
        </w:r>
        <w:bookmarkStart w:id="57" w:name="_GoBack"/>
        <w:bookmarkEnd w:id="57"/>
        <w:r w:rsidRPr="003A5306">
          <w:rPr>
            <w:rStyle w:val="Hyperlink"/>
          </w:rPr>
          <w:t>erator/</w:t>
        </w:r>
      </w:hyperlink>
      <w:r>
        <w:t xml:space="preserve"> </w:t>
      </w:r>
    </w:p>
    <w:p w:rsidR="001C3688" w:rsidRDefault="001C3688" w:rsidP="001C3688">
      <w:pPr>
        <w:pStyle w:val="Geenafstand"/>
        <w:numPr>
          <w:ilvl w:val="0"/>
          <w:numId w:val="30"/>
        </w:numPr>
      </w:pPr>
      <w:r>
        <w:t xml:space="preserve">Github: </w:t>
      </w:r>
      <w:hyperlink r:id="rId48"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9" w:history="1">
        <w:r w:rsidRPr="003A5306">
          <w:rPr>
            <w:rStyle w:val="Hyperlink"/>
          </w:rPr>
          <w:t>https://gist.github.com/</w:t>
        </w:r>
      </w:hyperlink>
      <w:r>
        <w:t xml:space="preserve"> </w:t>
      </w:r>
      <w:hyperlink r:id="rId50" w:history="1">
        <w:r w:rsidR="00F13ACC" w:rsidRPr="003A5306">
          <w:rPr>
            <w:rStyle w:val="Hyperlink"/>
          </w:rPr>
          <w:t>https://gist.github.com/keannan5390/863c2072d1244fc3fde1</w:t>
        </w:r>
      </w:hyperlink>
      <w:r w:rsidR="00F13ACC">
        <w:t xml:space="preserve"> </w:t>
      </w:r>
    </w:p>
    <w:sectPr w:rsidR="001C3688" w:rsidRPr="001C3688">
      <w:footerReference w:type="default" r:id="rId5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AA4" w:rsidRDefault="00811AA4">
      <w:pPr>
        <w:spacing w:after="0" w:line="240" w:lineRule="auto"/>
      </w:pPr>
      <w:r>
        <w:separator/>
      </w:r>
    </w:p>
  </w:endnote>
  <w:endnote w:type="continuationSeparator" w:id="0">
    <w:p w:rsidR="00811AA4" w:rsidRDefault="00811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EF0" w:rsidRDefault="003C6EF0">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EF0" w:rsidRDefault="003C6EF0">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3C6EF0" w:rsidRDefault="003C6EF0">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6EF0" w:rsidRDefault="003C6EF0">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BC590C">
                            <w:rPr>
                              <w:b/>
                              <w:bCs/>
                              <w:noProof/>
                              <w:color w:val="000000" w:themeColor="text1"/>
                              <w:sz w:val="44"/>
                            </w:rPr>
                            <w:t>21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3C6EF0" w:rsidRDefault="003C6EF0">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BC590C">
                      <w:rPr>
                        <w:b/>
                        <w:bCs/>
                        <w:noProof/>
                        <w:color w:val="000000" w:themeColor="text1"/>
                        <w:sz w:val="44"/>
                      </w:rPr>
                      <w:t>21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AA4" w:rsidRDefault="00811AA4">
      <w:pPr>
        <w:spacing w:after="0" w:line="240" w:lineRule="auto"/>
      </w:pPr>
      <w:r>
        <w:separator/>
      </w:r>
    </w:p>
  </w:footnote>
  <w:footnote w:type="continuationSeparator" w:id="0">
    <w:p w:rsidR="00811AA4" w:rsidRDefault="00811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43A"/>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421C4"/>
    <w:rsid w:val="00150505"/>
    <w:rsid w:val="00153444"/>
    <w:rsid w:val="00153F46"/>
    <w:rsid w:val="00162201"/>
    <w:rsid w:val="00174B0D"/>
    <w:rsid w:val="00182328"/>
    <w:rsid w:val="001939E4"/>
    <w:rsid w:val="00193CC2"/>
    <w:rsid w:val="00197B84"/>
    <w:rsid w:val="001A5D9E"/>
    <w:rsid w:val="001A7FCB"/>
    <w:rsid w:val="001B1611"/>
    <w:rsid w:val="001B307B"/>
    <w:rsid w:val="001B60B3"/>
    <w:rsid w:val="001C3688"/>
    <w:rsid w:val="001C6AEF"/>
    <w:rsid w:val="001D3260"/>
    <w:rsid w:val="001D4426"/>
    <w:rsid w:val="001D455D"/>
    <w:rsid w:val="001D4CB5"/>
    <w:rsid w:val="001D5626"/>
    <w:rsid w:val="001E7663"/>
    <w:rsid w:val="001F104D"/>
    <w:rsid w:val="00201399"/>
    <w:rsid w:val="00205B56"/>
    <w:rsid w:val="00205D27"/>
    <w:rsid w:val="002071E0"/>
    <w:rsid w:val="00211262"/>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520"/>
    <w:rsid w:val="00367780"/>
    <w:rsid w:val="00375612"/>
    <w:rsid w:val="0037599A"/>
    <w:rsid w:val="00383355"/>
    <w:rsid w:val="00387022"/>
    <w:rsid w:val="00387B62"/>
    <w:rsid w:val="00387EA3"/>
    <w:rsid w:val="003907B4"/>
    <w:rsid w:val="00397EE0"/>
    <w:rsid w:val="003A14D3"/>
    <w:rsid w:val="003B230E"/>
    <w:rsid w:val="003B7B2C"/>
    <w:rsid w:val="003C4019"/>
    <w:rsid w:val="003C56AF"/>
    <w:rsid w:val="003C6B9D"/>
    <w:rsid w:val="003C6EF0"/>
    <w:rsid w:val="003C7917"/>
    <w:rsid w:val="003D3EE3"/>
    <w:rsid w:val="003E0135"/>
    <w:rsid w:val="003E156E"/>
    <w:rsid w:val="003E556F"/>
    <w:rsid w:val="003E6370"/>
    <w:rsid w:val="003F01E4"/>
    <w:rsid w:val="003F01EB"/>
    <w:rsid w:val="003F5D6D"/>
    <w:rsid w:val="00404EE6"/>
    <w:rsid w:val="004072AA"/>
    <w:rsid w:val="004075C9"/>
    <w:rsid w:val="00407DAD"/>
    <w:rsid w:val="00410C75"/>
    <w:rsid w:val="00411B06"/>
    <w:rsid w:val="00413D34"/>
    <w:rsid w:val="00414AB4"/>
    <w:rsid w:val="00415964"/>
    <w:rsid w:val="004167C4"/>
    <w:rsid w:val="0041774F"/>
    <w:rsid w:val="00423404"/>
    <w:rsid w:val="0042467F"/>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1A55"/>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2C31"/>
    <w:rsid w:val="005E7F77"/>
    <w:rsid w:val="005F5BD1"/>
    <w:rsid w:val="00604285"/>
    <w:rsid w:val="006051B1"/>
    <w:rsid w:val="00621F63"/>
    <w:rsid w:val="00622270"/>
    <w:rsid w:val="00622B20"/>
    <w:rsid w:val="006236E5"/>
    <w:rsid w:val="00635F99"/>
    <w:rsid w:val="00643BFC"/>
    <w:rsid w:val="00645779"/>
    <w:rsid w:val="00651199"/>
    <w:rsid w:val="00653A52"/>
    <w:rsid w:val="00667942"/>
    <w:rsid w:val="006739BC"/>
    <w:rsid w:val="00680570"/>
    <w:rsid w:val="00683471"/>
    <w:rsid w:val="00691C38"/>
    <w:rsid w:val="00694FB1"/>
    <w:rsid w:val="00695695"/>
    <w:rsid w:val="00695B96"/>
    <w:rsid w:val="006A61EB"/>
    <w:rsid w:val="006B0188"/>
    <w:rsid w:val="006B3139"/>
    <w:rsid w:val="006B3AB4"/>
    <w:rsid w:val="006B7825"/>
    <w:rsid w:val="006C04D7"/>
    <w:rsid w:val="006D0BAE"/>
    <w:rsid w:val="006E0762"/>
    <w:rsid w:val="006E6471"/>
    <w:rsid w:val="006F2106"/>
    <w:rsid w:val="006F2D17"/>
    <w:rsid w:val="006F5EB4"/>
    <w:rsid w:val="006F614A"/>
    <w:rsid w:val="00704334"/>
    <w:rsid w:val="007119EC"/>
    <w:rsid w:val="00715D45"/>
    <w:rsid w:val="007164BC"/>
    <w:rsid w:val="00727D61"/>
    <w:rsid w:val="00730417"/>
    <w:rsid w:val="00734478"/>
    <w:rsid w:val="00736BE8"/>
    <w:rsid w:val="00737F54"/>
    <w:rsid w:val="007415C6"/>
    <w:rsid w:val="00741785"/>
    <w:rsid w:val="00741F2D"/>
    <w:rsid w:val="007437D0"/>
    <w:rsid w:val="00744B0A"/>
    <w:rsid w:val="00756135"/>
    <w:rsid w:val="00760B22"/>
    <w:rsid w:val="007626B6"/>
    <w:rsid w:val="00771D4E"/>
    <w:rsid w:val="00772F96"/>
    <w:rsid w:val="00773DC8"/>
    <w:rsid w:val="0077545E"/>
    <w:rsid w:val="007771B4"/>
    <w:rsid w:val="0077726F"/>
    <w:rsid w:val="00777987"/>
    <w:rsid w:val="00786511"/>
    <w:rsid w:val="0078725D"/>
    <w:rsid w:val="007908AC"/>
    <w:rsid w:val="00791E63"/>
    <w:rsid w:val="007942CE"/>
    <w:rsid w:val="00794B6B"/>
    <w:rsid w:val="00795E54"/>
    <w:rsid w:val="007A47F9"/>
    <w:rsid w:val="007A67F6"/>
    <w:rsid w:val="007A7475"/>
    <w:rsid w:val="007B1963"/>
    <w:rsid w:val="007B5FEE"/>
    <w:rsid w:val="007B7835"/>
    <w:rsid w:val="007B7845"/>
    <w:rsid w:val="007E38A6"/>
    <w:rsid w:val="007E5C01"/>
    <w:rsid w:val="00803F7A"/>
    <w:rsid w:val="0080789F"/>
    <w:rsid w:val="00811AA4"/>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9277B"/>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13D0"/>
    <w:rsid w:val="009E5D45"/>
    <w:rsid w:val="009E731F"/>
    <w:rsid w:val="009F0D6A"/>
    <w:rsid w:val="009F14E7"/>
    <w:rsid w:val="009F51BE"/>
    <w:rsid w:val="00A002BD"/>
    <w:rsid w:val="00A02B20"/>
    <w:rsid w:val="00A1013E"/>
    <w:rsid w:val="00A1386E"/>
    <w:rsid w:val="00A168F4"/>
    <w:rsid w:val="00A16A9B"/>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E2BED"/>
    <w:rsid w:val="00AE7E0C"/>
    <w:rsid w:val="00AF0DB3"/>
    <w:rsid w:val="00AF3DF6"/>
    <w:rsid w:val="00AF5699"/>
    <w:rsid w:val="00B0358C"/>
    <w:rsid w:val="00B064C2"/>
    <w:rsid w:val="00B07695"/>
    <w:rsid w:val="00B1126C"/>
    <w:rsid w:val="00B1193A"/>
    <w:rsid w:val="00B343D4"/>
    <w:rsid w:val="00B420F3"/>
    <w:rsid w:val="00B443C5"/>
    <w:rsid w:val="00B445F2"/>
    <w:rsid w:val="00B44A08"/>
    <w:rsid w:val="00B50797"/>
    <w:rsid w:val="00B54925"/>
    <w:rsid w:val="00B56B95"/>
    <w:rsid w:val="00B60963"/>
    <w:rsid w:val="00B64ED0"/>
    <w:rsid w:val="00B673E3"/>
    <w:rsid w:val="00B70600"/>
    <w:rsid w:val="00B80158"/>
    <w:rsid w:val="00B82CF6"/>
    <w:rsid w:val="00B85FC2"/>
    <w:rsid w:val="00B9541C"/>
    <w:rsid w:val="00B97CA2"/>
    <w:rsid w:val="00B97D7D"/>
    <w:rsid w:val="00BA04FA"/>
    <w:rsid w:val="00BB4AB4"/>
    <w:rsid w:val="00BC52B6"/>
    <w:rsid w:val="00BC590C"/>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11E1"/>
    <w:rsid w:val="00CD28ED"/>
    <w:rsid w:val="00CD53B3"/>
    <w:rsid w:val="00CE062D"/>
    <w:rsid w:val="00CE5FC5"/>
    <w:rsid w:val="00CE61E1"/>
    <w:rsid w:val="00CF5F07"/>
    <w:rsid w:val="00CF6B38"/>
    <w:rsid w:val="00D00512"/>
    <w:rsid w:val="00D04485"/>
    <w:rsid w:val="00D144DB"/>
    <w:rsid w:val="00D15DC7"/>
    <w:rsid w:val="00D17366"/>
    <w:rsid w:val="00D21701"/>
    <w:rsid w:val="00D238BB"/>
    <w:rsid w:val="00D251EC"/>
    <w:rsid w:val="00D276D8"/>
    <w:rsid w:val="00D3054F"/>
    <w:rsid w:val="00D320B1"/>
    <w:rsid w:val="00D324B7"/>
    <w:rsid w:val="00D34002"/>
    <w:rsid w:val="00D36762"/>
    <w:rsid w:val="00D37761"/>
    <w:rsid w:val="00D41BEC"/>
    <w:rsid w:val="00D425BE"/>
    <w:rsid w:val="00D4297C"/>
    <w:rsid w:val="00D4312D"/>
    <w:rsid w:val="00D46C4C"/>
    <w:rsid w:val="00D50456"/>
    <w:rsid w:val="00D53BF3"/>
    <w:rsid w:val="00D54022"/>
    <w:rsid w:val="00D55849"/>
    <w:rsid w:val="00D60FFF"/>
    <w:rsid w:val="00D627AD"/>
    <w:rsid w:val="00D631F5"/>
    <w:rsid w:val="00D66592"/>
    <w:rsid w:val="00D70178"/>
    <w:rsid w:val="00D70864"/>
    <w:rsid w:val="00D72A89"/>
    <w:rsid w:val="00D73437"/>
    <w:rsid w:val="00D85B74"/>
    <w:rsid w:val="00D946C2"/>
    <w:rsid w:val="00D96F88"/>
    <w:rsid w:val="00DA146A"/>
    <w:rsid w:val="00DA1EA9"/>
    <w:rsid w:val="00DB4D38"/>
    <w:rsid w:val="00DC3347"/>
    <w:rsid w:val="00DD75BB"/>
    <w:rsid w:val="00DD7D75"/>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2EA"/>
    <w:rsid w:val="00E90B9B"/>
    <w:rsid w:val="00E91696"/>
    <w:rsid w:val="00E967CD"/>
    <w:rsid w:val="00EA3F5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0D"/>
    <w:rsid w:val="00FE1165"/>
    <w:rsid w:val="00FE151F"/>
    <w:rsid w:val="00FE1592"/>
    <w:rsid w:val="00FE7488"/>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74816"/>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zelf-een-app-maken.nl/app-icon-splashscreen-generator/" TargetMode="External"/><Relationship Id="rId50" Type="http://schemas.openxmlformats.org/officeDocument/2006/relationships/hyperlink" Target="https://gist.github.com/keannan5390/863c2072d1244fc3fde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material.io/icon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eveloper.xamarin.com/" TargetMode="Externa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st.github.com/" TargetMode="Externa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material.io/guidelines/style/color.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android.com/index.html" TargetMode="External"/><Relationship Id="rId48" Type="http://schemas.openxmlformats.org/officeDocument/2006/relationships/hyperlink" Target="https://github.com/jensMole/MobieleApp"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A4F01"/>
    <w:rsid w:val="000B3893"/>
    <w:rsid w:val="00256DBA"/>
    <w:rsid w:val="002C547C"/>
    <w:rsid w:val="003511F5"/>
    <w:rsid w:val="003F26EA"/>
    <w:rsid w:val="00616B4E"/>
    <w:rsid w:val="006C4F0E"/>
    <w:rsid w:val="00876A37"/>
    <w:rsid w:val="009533DE"/>
    <w:rsid w:val="00A34299"/>
    <w:rsid w:val="00C40407"/>
    <w:rsid w:val="00D13999"/>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07457BC7-6A09-48C7-BEA8-B6666FE1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Essentieel).dotx</Template>
  <TotalTime>1</TotalTime>
  <Pages>22</Pages>
  <Words>3047</Words>
  <Characters>16759</Characters>
  <Application>Microsoft Office Word</Application>
  <DocSecurity>0</DocSecurity>
  <Lines>139</Lines>
  <Paragraphs>39</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Jo Claes</cp:lastModifiedBy>
  <cp:revision>2</cp:revision>
  <dcterms:created xsi:type="dcterms:W3CDTF">2017-06-01T12:58:00Z</dcterms:created>
  <dcterms:modified xsi:type="dcterms:W3CDTF">2017-06-01T12:58:00Z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