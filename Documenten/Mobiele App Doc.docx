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145BAF"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B50797">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B50797" w:rsidRDefault="00145BAF"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B50797">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145BAF"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B50797">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B50797" w:rsidRDefault="00145BAF"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B50797">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End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145BAF"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End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1351C7"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10558" w:history="1">
            <w:r w:rsidR="001351C7" w:rsidRPr="009B6755">
              <w:rPr>
                <w:rStyle w:val="Hyperlink"/>
                <w:noProof/>
                <w:lang w:val="nl-NL"/>
              </w:rPr>
              <w:t>2</w:t>
            </w:r>
            <w:r w:rsidR="001351C7">
              <w:rPr>
                <w:noProof/>
                <w:lang w:val="nl-NL" w:eastAsia="nl-NL"/>
              </w:rPr>
              <w:tab/>
            </w:r>
            <w:r w:rsidR="001351C7" w:rsidRPr="009B6755">
              <w:rPr>
                <w:rStyle w:val="Hyperlink"/>
                <w:noProof/>
                <w:lang w:val="nl-NL"/>
              </w:rPr>
              <w:t>Project omschrijving</w:t>
            </w:r>
            <w:r w:rsidR="001351C7">
              <w:rPr>
                <w:noProof/>
                <w:webHidden/>
              </w:rPr>
              <w:tab/>
            </w:r>
            <w:r w:rsidR="001351C7">
              <w:rPr>
                <w:noProof/>
                <w:webHidden/>
              </w:rPr>
              <w:fldChar w:fldCharType="begin"/>
            </w:r>
            <w:r w:rsidR="001351C7">
              <w:rPr>
                <w:noProof/>
                <w:webHidden/>
              </w:rPr>
              <w:instrText xml:space="preserve"> PAGEREF _Toc484010558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145BAF">
          <w:pPr>
            <w:pStyle w:val="Inhopg2"/>
            <w:tabs>
              <w:tab w:val="left" w:pos="880"/>
              <w:tab w:val="right" w:leader="dot" w:pos="10070"/>
            </w:tabs>
            <w:rPr>
              <w:noProof/>
              <w:lang w:val="nl-NL" w:eastAsia="nl-NL"/>
            </w:rPr>
          </w:pPr>
          <w:hyperlink w:anchor="_Toc484010559" w:history="1">
            <w:r w:rsidR="001351C7" w:rsidRPr="009B6755">
              <w:rPr>
                <w:rStyle w:val="Hyperlink"/>
                <w:noProof/>
                <w:lang w:val="nl-NL"/>
              </w:rPr>
              <w:t>2.1</w:t>
            </w:r>
            <w:r w:rsidR="001351C7">
              <w:rPr>
                <w:noProof/>
                <w:lang w:val="nl-NL" w:eastAsia="nl-NL"/>
              </w:rPr>
              <w:tab/>
            </w:r>
            <w:r w:rsidR="001351C7" w:rsidRPr="009B6755">
              <w:rPr>
                <w:rStyle w:val="Hyperlink"/>
                <w:noProof/>
                <w:lang w:val="nl-NL"/>
              </w:rPr>
              <w:t>iBeacons</w:t>
            </w:r>
            <w:r w:rsidR="001351C7">
              <w:rPr>
                <w:noProof/>
                <w:webHidden/>
              </w:rPr>
              <w:tab/>
            </w:r>
            <w:r w:rsidR="001351C7">
              <w:rPr>
                <w:noProof/>
                <w:webHidden/>
              </w:rPr>
              <w:fldChar w:fldCharType="begin"/>
            </w:r>
            <w:r w:rsidR="001351C7">
              <w:rPr>
                <w:noProof/>
                <w:webHidden/>
              </w:rPr>
              <w:instrText xml:space="preserve"> PAGEREF _Toc484010559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145BAF">
          <w:pPr>
            <w:pStyle w:val="Inhopg2"/>
            <w:tabs>
              <w:tab w:val="left" w:pos="880"/>
              <w:tab w:val="right" w:leader="dot" w:pos="10070"/>
            </w:tabs>
            <w:rPr>
              <w:noProof/>
              <w:lang w:val="nl-NL" w:eastAsia="nl-NL"/>
            </w:rPr>
          </w:pPr>
          <w:hyperlink w:anchor="_Toc484010560" w:history="1">
            <w:r w:rsidR="001351C7" w:rsidRPr="009B6755">
              <w:rPr>
                <w:rStyle w:val="Hyperlink"/>
                <w:noProof/>
              </w:rPr>
              <w:t>2.2</w:t>
            </w:r>
            <w:r w:rsidR="001351C7">
              <w:rPr>
                <w:noProof/>
                <w:lang w:val="nl-NL" w:eastAsia="nl-NL"/>
              </w:rPr>
              <w:tab/>
            </w:r>
            <w:r w:rsidR="001351C7" w:rsidRPr="009B6755">
              <w:rPr>
                <w:rStyle w:val="Hyperlink"/>
                <w:noProof/>
              </w:rPr>
              <w:t>Onze opdracht</w:t>
            </w:r>
            <w:r w:rsidR="001351C7">
              <w:rPr>
                <w:noProof/>
                <w:webHidden/>
              </w:rPr>
              <w:tab/>
            </w:r>
            <w:r w:rsidR="001351C7">
              <w:rPr>
                <w:noProof/>
                <w:webHidden/>
              </w:rPr>
              <w:fldChar w:fldCharType="begin"/>
            </w:r>
            <w:r w:rsidR="001351C7">
              <w:rPr>
                <w:noProof/>
                <w:webHidden/>
              </w:rPr>
              <w:instrText xml:space="preserve"> PAGEREF _Toc484010560 \h </w:instrText>
            </w:r>
            <w:r w:rsidR="001351C7">
              <w:rPr>
                <w:noProof/>
                <w:webHidden/>
              </w:rPr>
            </w:r>
            <w:r w:rsidR="001351C7">
              <w:rPr>
                <w:noProof/>
                <w:webHidden/>
              </w:rPr>
              <w:fldChar w:fldCharType="separate"/>
            </w:r>
            <w:r w:rsidR="001351C7">
              <w:rPr>
                <w:noProof/>
                <w:webHidden/>
              </w:rPr>
              <w:t>6</w:t>
            </w:r>
            <w:r w:rsidR="001351C7">
              <w:rPr>
                <w:noProof/>
                <w:webHidden/>
              </w:rPr>
              <w:fldChar w:fldCharType="end"/>
            </w:r>
          </w:hyperlink>
        </w:p>
        <w:p w:rsidR="001351C7" w:rsidRDefault="00145BAF">
          <w:pPr>
            <w:pStyle w:val="Inhopg1"/>
            <w:tabs>
              <w:tab w:val="left" w:pos="440"/>
              <w:tab w:val="right" w:leader="dot" w:pos="10070"/>
            </w:tabs>
            <w:rPr>
              <w:noProof/>
              <w:lang w:val="nl-NL" w:eastAsia="nl-NL"/>
            </w:rPr>
          </w:pPr>
          <w:hyperlink w:anchor="_Toc484010561" w:history="1">
            <w:r w:rsidR="001351C7" w:rsidRPr="009B6755">
              <w:rPr>
                <w:rStyle w:val="Hyperlink"/>
                <w:noProof/>
              </w:rPr>
              <w:t>3</w:t>
            </w:r>
            <w:r w:rsidR="001351C7">
              <w:rPr>
                <w:noProof/>
                <w:lang w:val="nl-NL" w:eastAsia="nl-NL"/>
              </w:rPr>
              <w:tab/>
            </w:r>
            <w:r w:rsidR="001351C7" w:rsidRPr="009B6755">
              <w:rPr>
                <w:rStyle w:val="Hyperlink"/>
                <w:noProof/>
              </w:rPr>
              <w:t>Opbouw app</w:t>
            </w:r>
            <w:r w:rsidR="001351C7">
              <w:rPr>
                <w:noProof/>
                <w:webHidden/>
              </w:rPr>
              <w:tab/>
            </w:r>
            <w:r w:rsidR="001351C7">
              <w:rPr>
                <w:noProof/>
                <w:webHidden/>
              </w:rPr>
              <w:fldChar w:fldCharType="begin"/>
            </w:r>
            <w:r w:rsidR="001351C7">
              <w:rPr>
                <w:noProof/>
                <w:webHidden/>
              </w:rPr>
              <w:instrText xml:space="preserve"> PAGEREF _Toc484010561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145BAF">
          <w:pPr>
            <w:pStyle w:val="Inhopg2"/>
            <w:tabs>
              <w:tab w:val="left" w:pos="880"/>
              <w:tab w:val="right" w:leader="dot" w:pos="10070"/>
            </w:tabs>
            <w:rPr>
              <w:noProof/>
              <w:lang w:val="nl-NL" w:eastAsia="nl-NL"/>
            </w:rPr>
          </w:pPr>
          <w:hyperlink w:anchor="_Toc484010562" w:history="1">
            <w:r w:rsidR="001351C7" w:rsidRPr="009B6755">
              <w:rPr>
                <w:rStyle w:val="Hyperlink"/>
                <w:noProof/>
              </w:rPr>
              <w:t>3.1</w:t>
            </w:r>
            <w:r w:rsidR="001351C7">
              <w:rPr>
                <w:noProof/>
                <w:lang w:val="nl-NL" w:eastAsia="nl-NL"/>
              </w:rPr>
              <w:tab/>
            </w:r>
            <w:r w:rsidR="001351C7" w:rsidRPr="009B6755">
              <w:rPr>
                <w:rStyle w:val="Hyperlink"/>
                <w:noProof/>
              </w:rPr>
              <w:t>Klassendiagrammen</w:t>
            </w:r>
            <w:r w:rsidR="001351C7">
              <w:rPr>
                <w:noProof/>
                <w:webHidden/>
              </w:rPr>
              <w:tab/>
            </w:r>
            <w:r w:rsidR="001351C7">
              <w:rPr>
                <w:noProof/>
                <w:webHidden/>
              </w:rPr>
              <w:fldChar w:fldCharType="begin"/>
            </w:r>
            <w:r w:rsidR="001351C7">
              <w:rPr>
                <w:noProof/>
                <w:webHidden/>
              </w:rPr>
              <w:instrText xml:space="preserve"> PAGEREF _Toc484010562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63" w:history="1">
            <w:r w:rsidR="001351C7" w:rsidRPr="009B6755">
              <w:rPr>
                <w:rStyle w:val="Hyperlink"/>
                <w:noProof/>
              </w:rPr>
              <w:t>3.1.1</w:t>
            </w:r>
            <w:r w:rsidR="001351C7">
              <w:rPr>
                <w:noProof/>
                <w:lang w:val="nl-NL" w:eastAsia="nl-NL"/>
              </w:rPr>
              <w:tab/>
            </w:r>
            <w:r w:rsidR="001351C7" w:rsidRPr="009B6755">
              <w:rPr>
                <w:rStyle w:val="Hyperlink"/>
                <w:noProof/>
              </w:rPr>
              <w:t>Models</w:t>
            </w:r>
            <w:r w:rsidR="001351C7">
              <w:rPr>
                <w:noProof/>
                <w:webHidden/>
              </w:rPr>
              <w:tab/>
            </w:r>
            <w:r w:rsidR="001351C7">
              <w:rPr>
                <w:noProof/>
                <w:webHidden/>
              </w:rPr>
              <w:fldChar w:fldCharType="begin"/>
            </w:r>
            <w:r w:rsidR="001351C7">
              <w:rPr>
                <w:noProof/>
                <w:webHidden/>
              </w:rPr>
              <w:instrText xml:space="preserve"> PAGEREF _Toc484010563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64" w:history="1">
            <w:r w:rsidR="001351C7" w:rsidRPr="009B6755">
              <w:rPr>
                <w:rStyle w:val="Hyperlink"/>
                <w:noProof/>
              </w:rPr>
              <w:t>3.1.2</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_Toc484010564 \h </w:instrText>
            </w:r>
            <w:r w:rsidR="001351C7">
              <w:rPr>
                <w:noProof/>
                <w:webHidden/>
              </w:rPr>
            </w:r>
            <w:r w:rsidR="001351C7">
              <w:rPr>
                <w:noProof/>
                <w:webHidden/>
              </w:rPr>
              <w:fldChar w:fldCharType="separate"/>
            </w:r>
            <w:r w:rsidR="001351C7">
              <w:rPr>
                <w:noProof/>
                <w:webHidden/>
              </w:rPr>
              <w:t>8</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65" w:history="1">
            <w:r w:rsidR="001351C7" w:rsidRPr="009B6755">
              <w:rPr>
                <w:rStyle w:val="Hyperlink"/>
                <w:noProof/>
              </w:rPr>
              <w:t>3.1.3</w:t>
            </w:r>
            <w:r w:rsidR="001351C7">
              <w:rPr>
                <w:noProof/>
                <w:lang w:val="nl-NL" w:eastAsia="nl-NL"/>
              </w:rPr>
              <w:tab/>
            </w:r>
            <w:r w:rsidR="001351C7" w:rsidRPr="009B6755">
              <w:rPr>
                <w:rStyle w:val="Hyperlink"/>
                <w:noProof/>
              </w:rPr>
              <w:t>Interface</w:t>
            </w:r>
            <w:r w:rsidR="001351C7">
              <w:rPr>
                <w:noProof/>
                <w:webHidden/>
              </w:rPr>
              <w:tab/>
            </w:r>
            <w:r w:rsidR="001351C7">
              <w:rPr>
                <w:noProof/>
                <w:webHidden/>
              </w:rPr>
              <w:fldChar w:fldCharType="begin"/>
            </w:r>
            <w:r w:rsidR="001351C7">
              <w:rPr>
                <w:noProof/>
                <w:webHidden/>
              </w:rPr>
              <w:instrText xml:space="preserve"> PAGEREF _Toc484010565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66" w:history="1">
            <w:r w:rsidR="001351C7" w:rsidRPr="009B6755">
              <w:rPr>
                <w:rStyle w:val="Hyperlink"/>
                <w:noProof/>
              </w:rPr>
              <w:t>3.1.4</w:t>
            </w:r>
            <w:r w:rsidR="001351C7">
              <w:rPr>
                <w:noProof/>
                <w:lang w:val="nl-NL" w:eastAsia="nl-NL"/>
              </w:rPr>
              <w:tab/>
            </w:r>
            <w:r w:rsidR="001351C7" w:rsidRPr="009B6755">
              <w:rPr>
                <w:rStyle w:val="Hyperlink"/>
                <w:noProof/>
              </w:rPr>
              <w:t>Data</w:t>
            </w:r>
            <w:r w:rsidR="001351C7">
              <w:rPr>
                <w:noProof/>
                <w:webHidden/>
              </w:rPr>
              <w:tab/>
            </w:r>
            <w:r w:rsidR="001351C7">
              <w:rPr>
                <w:noProof/>
                <w:webHidden/>
              </w:rPr>
              <w:fldChar w:fldCharType="begin"/>
            </w:r>
            <w:r w:rsidR="001351C7">
              <w:rPr>
                <w:noProof/>
                <w:webHidden/>
              </w:rPr>
              <w:instrText xml:space="preserve"> PAGEREF _Toc484010566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145BAF">
          <w:pPr>
            <w:pStyle w:val="Inhopg2"/>
            <w:tabs>
              <w:tab w:val="left" w:pos="880"/>
              <w:tab w:val="right" w:leader="dot" w:pos="10070"/>
            </w:tabs>
            <w:rPr>
              <w:noProof/>
              <w:lang w:val="nl-NL" w:eastAsia="nl-NL"/>
            </w:rPr>
          </w:pPr>
          <w:hyperlink w:anchor="_Toc484010567" w:history="1">
            <w:r w:rsidR="001351C7" w:rsidRPr="009B6755">
              <w:rPr>
                <w:rStyle w:val="Hyperlink"/>
                <w:noProof/>
              </w:rPr>
              <w:t>3.2</w:t>
            </w:r>
            <w:r w:rsidR="001351C7">
              <w:rPr>
                <w:noProof/>
                <w:lang w:val="nl-NL" w:eastAsia="nl-NL"/>
              </w:rPr>
              <w:tab/>
            </w:r>
            <w:r w:rsidR="001351C7" w:rsidRPr="009B6755">
              <w:rPr>
                <w:rStyle w:val="Hyperlink"/>
                <w:noProof/>
              </w:rPr>
              <w:t>Toelichting code</w:t>
            </w:r>
            <w:r w:rsidR="001351C7">
              <w:rPr>
                <w:noProof/>
                <w:webHidden/>
              </w:rPr>
              <w:tab/>
            </w:r>
            <w:r w:rsidR="001351C7">
              <w:rPr>
                <w:noProof/>
                <w:webHidden/>
              </w:rPr>
              <w:fldChar w:fldCharType="begin"/>
            </w:r>
            <w:r w:rsidR="001351C7">
              <w:rPr>
                <w:noProof/>
                <w:webHidden/>
              </w:rPr>
              <w:instrText xml:space="preserve"> PAGEREF _Toc484010567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68" w:history="1">
            <w:r w:rsidR="001351C7" w:rsidRPr="009B6755">
              <w:rPr>
                <w:rStyle w:val="Hyperlink"/>
                <w:noProof/>
              </w:rPr>
              <w:t>3.2.1</w:t>
            </w:r>
            <w:r w:rsidR="001351C7">
              <w:rPr>
                <w:noProof/>
                <w:lang w:val="nl-NL" w:eastAsia="nl-NL"/>
              </w:rPr>
              <w:tab/>
            </w:r>
            <w:r w:rsidR="001351C7" w:rsidRPr="009B6755">
              <w:rPr>
                <w:rStyle w:val="Hyperlink"/>
                <w:noProof/>
              </w:rPr>
              <w:t>App.xaml.cs</w:t>
            </w:r>
            <w:r w:rsidR="001351C7">
              <w:rPr>
                <w:noProof/>
                <w:webHidden/>
              </w:rPr>
              <w:tab/>
            </w:r>
            <w:r w:rsidR="001351C7">
              <w:rPr>
                <w:noProof/>
                <w:webHidden/>
              </w:rPr>
              <w:fldChar w:fldCharType="begin"/>
            </w:r>
            <w:r w:rsidR="001351C7">
              <w:rPr>
                <w:noProof/>
                <w:webHidden/>
              </w:rPr>
              <w:instrText xml:space="preserve"> PAGEREF _Toc484010568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69" w:history="1">
            <w:r w:rsidR="001351C7" w:rsidRPr="009B6755">
              <w:rPr>
                <w:rStyle w:val="Hyperlink"/>
                <w:noProof/>
              </w:rPr>
              <w:t>3.2.2</w:t>
            </w:r>
            <w:r w:rsidR="001351C7">
              <w:rPr>
                <w:noProof/>
                <w:lang w:val="nl-NL" w:eastAsia="nl-NL"/>
              </w:rPr>
              <w:tab/>
            </w:r>
            <w:r w:rsidR="001351C7" w:rsidRPr="009B6755">
              <w:rPr>
                <w:rStyle w:val="Hyperlink"/>
                <w:noProof/>
              </w:rPr>
              <w:t>IRestService</w:t>
            </w:r>
            <w:r w:rsidR="001351C7">
              <w:rPr>
                <w:noProof/>
                <w:webHidden/>
              </w:rPr>
              <w:tab/>
            </w:r>
            <w:r w:rsidR="001351C7">
              <w:rPr>
                <w:noProof/>
                <w:webHidden/>
              </w:rPr>
              <w:fldChar w:fldCharType="begin"/>
            </w:r>
            <w:r w:rsidR="001351C7">
              <w:rPr>
                <w:noProof/>
                <w:webHidden/>
              </w:rPr>
              <w:instrText xml:space="preserve"> PAGEREF _Toc484010569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70" w:history="1">
            <w:r w:rsidR="001351C7" w:rsidRPr="009B6755">
              <w:rPr>
                <w:rStyle w:val="Hyperlink"/>
                <w:noProof/>
              </w:rPr>
              <w:t>3.2.3</w:t>
            </w:r>
            <w:r w:rsidR="001351C7">
              <w:rPr>
                <w:noProof/>
                <w:lang w:val="nl-NL" w:eastAsia="nl-NL"/>
              </w:rPr>
              <w:tab/>
            </w:r>
            <w:r w:rsidR="001351C7" w:rsidRPr="009B6755">
              <w:rPr>
                <w:rStyle w:val="Hyperlink"/>
                <w:noProof/>
              </w:rPr>
              <w:t>RestService</w:t>
            </w:r>
            <w:r w:rsidR="001351C7">
              <w:rPr>
                <w:noProof/>
                <w:webHidden/>
              </w:rPr>
              <w:tab/>
            </w:r>
            <w:r w:rsidR="001351C7">
              <w:rPr>
                <w:noProof/>
                <w:webHidden/>
              </w:rPr>
              <w:fldChar w:fldCharType="begin"/>
            </w:r>
            <w:r w:rsidR="001351C7">
              <w:rPr>
                <w:noProof/>
                <w:webHidden/>
              </w:rPr>
              <w:instrText xml:space="preserve"> PAGEREF _Toc484010570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71" w:history="1">
            <w:r w:rsidR="001351C7" w:rsidRPr="009B6755">
              <w:rPr>
                <w:rStyle w:val="Hyperlink"/>
                <w:noProof/>
              </w:rPr>
              <w:t>3.2.4</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_Toc484010571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145BAF">
          <w:pPr>
            <w:pStyle w:val="Inhopg4"/>
            <w:tabs>
              <w:tab w:val="left" w:pos="1540"/>
              <w:tab w:val="right" w:leader="dot" w:pos="10070"/>
            </w:tabs>
            <w:rPr>
              <w:noProof/>
              <w:lang w:val="nl-NL" w:eastAsia="nl-NL"/>
            </w:rPr>
          </w:pPr>
          <w:hyperlink w:anchor="_Toc484010572" w:history="1">
            <w:r w:rsidR="001351C7" w:rsidRPr="009B6755">
              <w:rPr>
                <w:rStyle w:val="Hyperlink"/>
                <w:noProof/>
              </w:rPr>
              <w:t>3.2.4.1</w:t>
            </w:r>
            <w:r w:rsidR="001351C7">
              <w:rPr>
                <w:noProof/>
                <w:lang w:val="nl-NL" w:eastAsia="nl-NL"/>
              </w:rPr>
              <w:tab/>
            </w:r>
            <w:r w:rsidR="001351C7" w:rsidRPr="009B6755">
              <w:rPr>
                <w:rStyle w:val="Hyperlink"/>
                <w:noProof/>
              </w:rPr>
              <w:t>MainPageViewModel</w:t>
            </w:r>
            <w:r w:rsidR="001351C7">
              <w:rPr>
                <w:noProof/>
                <w:webHidden/>
              </w:rPr>
              <w:tab/>
            </w:r>
            <w:r w:rsidR="001351C7">
              <w:rPr>
                <w:noProof/>
                <w:webHidden/>
              </w:rPr>
              <w:fldChar w:fldCharType="begin"/>
            </w:r>
            <w:r w:rsidR="001351C7">
              <w:rPr>
                <w:noProof/>
                <w:webHidden/>
              </w:rPr>
              <w:instrText xml:space="preserve"> PAGEREF _Toc484010572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145BAF">
          <w:pPr>
            <w:pStyle w:val="Inhopg4"/>
            <w:tabs>
              <w:tab w:val="left" w:pos="1540"/>
              <w:tab w:val="right" w:leader="dot" w:pos="10070"/>
            </w:tabs>
            <w:rPr>
              <w:noProof/>
              <w:lang w:val="nl-NL" w:eastAsia="nl-NL"/>
            </w:rPr>
          </w:pPr>
          <w:hyperlink w:anchor="_Toc484010573" w:history="1">
            <w:r w:rsidR="001351C7" w:rsidRPr="009B6755">
              <w:rPr>
                <w:rStyle w:val="Hyperlink"/>
                <w:noProof/>
              </w:rPr>
              <w:t>3.2.4.2</w:t>
            </w:r>
            <w:r w:rsidR="001351C7">
              <w:rPr>
                <w:noProof/>
                <w:lang w:val="nl-NL" w:eastAsia="nl-NL"/>
              </w:rPr>
              <w:tab/>
            </w:r>
            <w:r w:rsidR="001351C7" w:rsidRPr="009B6755">
              <w:rPr>
                <w:rStyle w:val="Hyperlink"/>
                <w:noProof/>
              </w:rPr>
              <w:t>RouteInfoPageViewModel</w:t>
            </w:r>
            <w:r w:rsidR="001351C7">
              <w:rPr>
                <w:noProof/>
                <w:webHidden/>
              </w:rPr>
              <w:tab/>
            </w:r>
            <w:r w:rsidR="001351C7">
              <w:rPr>
                <w:noProof/>
                <w:webHidden/>
              </w:rPr>
              <w:fldChar w:fldCharType="begin"/>
            </w:r>
            <w:r w:rsidR="001351C7">
              <w:rPr>
                <w:noProof/>
                <w:webHidden/>
              </w:rPr>
              <w:instrText xml:space="preserve"> PAGEREF _Toc484010573 \h </w:instrText>
            </w:r>
            <w:r w:rsidR="001351C7">
              <w:rPr>
                <w:noProof/>
                <w:webHidden/>
              </w:rPr>
            </w:r>
            <w:r w:rsidR="001351C7">
              <w:rPr>
                <w:noProof/>
                <w:webHidden/>
              </w:rPr>
              <w:fldChar w:fldCharType="separate"/>
            </w:r>
            <w:r w:rsidR="001351C7">
              <w:rPr>
                <w:noProof/>
                <w:webHidden/>
              </w:rPr>
              <w:t>14</w:t>
            </w:r>
            <w:r w:rsidR="001351C7">
              <w:rPr>
                <w:noProof/>
                <w:webHidden/>
              </w:rPr>
              <w:fldChar w:fldCharType="end"/>
            </w:r>
          </w:hyperlink>
        </w:p>
        <w:p w:rsidR="001351C7" w:rsidRDefault="00145BAF">
          <w:pPr>
            <w:pStyle w:val="Inhopg4"/>
            <w:tabs>
              <w:tab w:val="left" w:pos="1540"/>
              <w:tab w:val="right" w:leader="dot" w:pos="10070"/>
            </w:tabs>
            <w:rPr>
              <w:noProof/>
              <w:lang w:val="nl-NL" w:eastAsia="nl-NL"/>
            </w:rPr>
          </w:pPr>
          <w:hyperlink w:anchor="_Toc484010574" w:history="1">
            <w:r w:rsidR="001351C7" w:rsidRPr="009B6755">
              <w:rPr>
                <w:rStyle w:val="Hyperlink"/>
                <w:noProof/>
              </w:rPr>
              <w:t>3.2.4.3</w:t>
            </w:r>
            <w:r w:rsidR="001351C7">
              <w:rPr>
                <w:noProof/>
                <w:lang w:val="nl-NL" w:eastAsia="nl-NL"/>
              </w:rPr>
              <w:tab/>
            </w:r>
            <w:r w:rsidR="001351C7" w:rsidRPr="009B6755">
              <w:rPr>
                <w:rStyle w:val="Hyperlink"/>
                <w:noProof/>
              </w:rPr>
              <w:t>BeaconsPageViewModel</w:t>
            </w:r>
            <w:r w:rsidR="001351C7">
              <w:rPr>
                <w:noProof/>
                <w:webHidden/>
              </w:rPr>
              <w:tab/>
            </w:r>
            <w:r w:rsidR="001351C7">
              <w:rPr>
                <w:noProof/>
                <w:webHidden/>
              </w:rPr>
              <w:fldChar w:fldCharType="begin"/>
            </w:r>
            <w:r w:rsidR="001351C7">
              <w:rPr>
                <w:noProof/>
                <w:webHidden/>
              </w:rPr>
              <w:instrText xml:space="preserve"> PAGEREF _Toc484010574 \h </w:instrText>
            </w:r>
            <w:r w:rsidR="001351C7">
              <w:rPr>
                <w:noProof/>
                <w:webHidden/>
              </w:rPr>
            </w:r>
            <w:r w:rsidR="001351C7">
              <w:rPr>
                <w:noProof/>
                <w:webHidden/>
              </w:rPr>
              <w:fldChar w:fldCharType="separate"/>
            </w:r>
            <w:r w:rsidR="001351C7">
              <w:rPr>
                <w:noProof/>
                <w:webHidden/>
              </w:rPr>
              <w:t>15</w:t>
            </w:r>
            <w:r w:rsidR="001351C7">
              <w:rPr>
                <w:noProof/>
                <w:webHidden/>
              </w:rPr>
              <w:fldChar w:fldCharType="end"/>
            </w:r>
          </w:hyperlink>
        </w:p>
        <w:p w:rsidR="001351C7" w:rsidRDefault="00145BAF">
          <w:pPr>
            <w:pStyle w:val="Inhopg4"/>
            <w:tabs>
              <w:tab w:val="left" w:pos="1540"/>
              <w:tab w:val="right" w:leader="dot" w:pos="10070"/>
            </w:tabs>
            <w:rPr>
              <w:noProof/>
              <w:lang w:val="nl-NL" w:eastAsia="nl-NL"/>
            </w:rPr>
          </w:pPr>
          <w:hyperlink w:anchor="_Toc484010575" w:history="1">
            <w:r w:rsidR="001351C7" w:rsidRPr="009B6755">
              <w:rPr>
                <w:rStyle w:val="Hyperlink"/>
                <w:noProof/>
              </w:rPr>
              <w:t>3.2.4.4</w:t>
            </w:r>
            <w:r w:rsidR="001351C7">
              <w:rPr>
                <w:noProof/>
                <w:lang w:val="nl-NL" w:eastAsia="nl-NL"/>
              </w:rPr>
              <w:tab/>
            </w:r>
            <w:r w:rsidR="001351C7" w:rsidRPr="009B6755">
              <w:rPr>
                <w:rStyle w:val="Hyperlink"/>
                <w:noProof/>
              </w:rPr>
              <w:t>BeaconContentPageViewModel</w:t>
            </w:r>
            <w:r w:rsidR="001351C7">
              <w:rPr>
                <w:noProof/>
                <w:webHidden/>
              </w:rPr>
              <w:tab/>
            </w:r>
            <w:r w:rsidR="001351C7">
              <w:rPr>
                <w:noProof/>
                <w:webHidden/>
              </w:rPr>
              <w:fldChar w:fldCharType="begin"/>
            </w:r>
            <w:r w:rsidR="001351C7">
              <w:rPr>
                <w:noProof/>
                <w:webHidden/>
              </w:rPr>
              <w:instrText xml:space="preserve"> PAGEREF _Toc484010575 \h </w:instrText>
            </w:r>
            <w:r w:rsidR="001351C7">
              <w:rPr>
                <w:noProof/>
                <w:webHidden/>
              </w:rPr>
            </w:r>
            <w:r w:rsidR="001351C7">
              <w:rPr>
                <w:noProof/>
                <w:webHidden/>
              </w:rPr>
              <w:fldChar w:fldCharType="separate"/>
            </w:r>
            <w:r w:rsidR="001351C7">
              <w:rPr>
                <w:noProof/>
                <w:webHidden/>
              </w:rPr>
              <w:t>17</w:t>
            </w:r>
            <w:r w:rsidR="001351C7">
              <w:rPr>
                <w:noProof/>
                <w:webHidden/>
              </w:rPr>
              <w:fldChar w:fldCharType="end"/>
            </w:r>
          </w:hyperlink>
        </w:p>
        <w:p w:rsidR="001351C7" w:rsidRDefault="00145BAF">
          <w:pPr>
            <w:pStyle w:val="Inhopg1"/>
            <w:tabs>
              <w:tab w:val="left" w:pos="440"/>
              <w:tab w:val="right" w:leader="dot" w:pos="10070"/>
            </w:tabs>
            <w:rPr>
              <w:noProof/>
              <w:lang w:val="nl-NL" w:eastAsia="nl-NL"/>
            </w:rPr>
          </w:pPr>
          <w:hyperlink w:anchor="_Toc484010576" w:history="1">
            <w:r w:rsidR="001351C7" w:rsidRPr="009B6755">
              <w:rPr>
                <w:rStyle w:val="Hyperlink"/>
                <w:noProof/>
              </w:rPr>
              <w:t>4</w:t>
            </w:r>
            <w:r w:rsidR="001351C7">
              <w:rPr>
                <w:noProof/>
                <w:lang w:val="nl-NL" w:eastAsia="nl-NL"/>
              </w:rPr>
              <w:tab/>
            </w:r>
            <w:r w:rsidR="001351C7" w:rsidRPr="009B6755">
              <w:rPr>
                <w:rStyle w:val="Hyperlink"/>
                <w:noProof/>
              </w:rPr>
              <w:t>Screen mockups app</w:t>
            </w:r>
            <w:r w:rsidR="001351C7">
              <w:rPr>
                <w:noProof/>
                <w:webHidden/>
              </w:rPr>
              <w:tab/>
            </w:r>
            <w:r w:rsidR="001351C7">
              <w:rPr>
                <w:noProof/>
                <w:webHidden/>
              </w:rPr>
              <w:fldChar w:fldCharType="begin"/>
            </w:r>
            <w:r w:rsidR="001351C7">
              <w:rPr>
                <w:noProof/>
                <w:webHidden/>
              </w:rPr>
              <w:instrText xml:space="preserve"> PAGEREF _Toc484010576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145BAF">
          <w:pPr>
            <w:pStyle w:val="Inhopg2"/>
            <w:tabs>
              <w:tab w:val="left" w:pos="880"/>
              <w:tab w:val="right" w:leader="dot" w:pos="10070"/>
            </w:tabs>
            <w:rPr>
              <w:noProof/>
              <w:lang w:val="nl-NL" w:eastAsia="nl-NL"/>
            </w:rPr>
          </w:pPr>
          <w:hyperlink w:anchor="_Toc484010577" w:history="1">
            <w:r w:rsidR="001351C7" w:rsidRPr="009B6755">
              <w:rPr>
                <w:rStyle w:val="Hyperlink"/>
                <w:noProof/>
              </w:rPr>
              <w:t>4.1</w:t>
            </w:r>
            <w:r w:rsidR="001351C7">
              <w:rPr>
                <w:noProof/>
                <w:lang w:val="nl-NL" w:eastAsia="nl-NL"/>
              </w:rPr>
              <w:tab/>
            </w:r>
            <w:r w:rsidR="001351C7" w:rsidRPr="009B6755">
              <w:rPr>
                <w:rStyle w:val="Hyperlink"/>
                <w:noProof/>
              </w:rPr>
              <w:t>Splash screen</w:t>
            </w:r>
            <w:r w:rsidR="001351C7">
              <w:rPr>
                <w:noProof/>
                <w:webHidden/>
              </w:rPr>
              <w:tab/>
            </w:r>
            <w:r w:rsidR="001351C7">
              <w:rPr>
                <w:noProof/>
                <w:webHidden/>
              </w:rPr>
              <w:fldChar w:fldCharType="begin"/>
            </w:r>
            <w:r w:rsidR="001351C7">
              <w:rPr>
                <w:noProof/>
                <w:webHidden/>
              </w:rPr>
              <w:instrText xml:space="preserve"> PAGEREF _Toc484010577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145BAF">
          <w:pPr>
            <w:pStyle w:val="Inhopg2"/>
            <w:tabs>
              <w:tab w:val="left" w:pos="880"/>
              <w:tab w:val="right" w:leader="dot" w:pos="10070"/>
            </w:tabs>
            <w:rPr>
              <w:noProof/>
              <w:lang w:val="nl-NL" w:eastAsia="nl-NL"/>
            </w:rPr>
          </w:pPr>
          <w:hyperlink w:anchor="_Toc484010578" w:history="1">
            <w:r w:rsidR="001351C7" w:rsidRPr="009B6755">
              <w:rPr>
                <w:rStyle w:val="Hyperlink"/>
                <w:noProof/>
              </w:rPr>
              <w:t>4.2</w:t>
            </w:r>
            <w:r w:rsidR="001351C7">
              <w:rPr>
                <w:noProof/>
                <w:lang w:val="nl-NL" w:eastAsia="nl-NL"/>
              </w:rPr>
              <w:tab/>
            </w:r>
            <w:r w:rsidR="001351C7" w:rsidRPr="009B6755">
              <w:rPr>
                <w:rStyle w:val="Hyperlink"/>
                <w:noProof/>
              </w:rPr>
              <w:t>Front screen</w:t>
            </w:r>
            <w:r w:rsidR="001351C7">
              <w:rPr>
                <w:noProof/>
                <w:webHidden/>
              </w:rPr>
              <w:tab/>
            </w:r>
            <w:r w:rsidR="001351C7">
              <w:rPr>
                <w:noProof/>
                <w:webHidden/>
              </w:rPr>
              <w:fldChar w:fldCharType="begin"/>
            </w:r>
            <w:r w:rsidR="001351C7">
              <w:rPr>
                <w:noProof/>
                <w:webHidden/>
              </w:rPr>
              <w:instrText xml:space="preserve"> PAGEREF _Toc484010578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145BAF">
          <w:pPr>
            <w:pStyle w:val="Inhopg2"/>
            <w:tabs>
              <w:tab w:val="left" w:pos="880"/>
              <w:tab w:val="right" w:leader="dot" w:pos="10070"/>
            </w:tabs>
            <w:rPr>
              <w:noProof/>
              <w:lang w:val="nl-NL" w:eastAsia="nl-NL"/>
            </w:rPr>
          </w:pPr>
          <w:hyperlink w:anchor="_Toc484010579" w:history="1">
            <w:r w:rsidR="001351C7" w:rsidRPr="009B6755">
              <w:rPr>
                <w:rStyle w:val="Hyperlink"/>
                <w:noProof/>
              </w:rPr>
              <w:t>4.3</w:t>
            </w:r>
            <w:r w:rsidR="001351C7">
              <w:rPr>
                <w:noProof/>
                <w:lang w:val="nl-NL" w:eastAsia="nl-NL"/>
              </w:rPr>
              <w:tab/>
            </w:r>
            <w:r w:rsidR="001351C7" w:rsidRPr="009B6755">
              <w:rPr>
                <w:rStyle w:val="Hyperlink"/>
                <w:noProof/>
              </w:rPr>
              <w:t>Route screen</w:t>
            </w:r>
            <w:r w:rsidR="001351C7">
              <w:rPr>
                <w:noProof/>
                <w:webHidden/>
              </w:rPr>
              <w:tab/>
            </w:r>
            <w:r w:rsidR="001351C7">
              <w:rPr>
                <w:noProof/>
                <w:webHidden/>
              </w:rPr>
              <w:fldChar w:fldCharType="begin"/>
            </w:r>
            <w:r w:rsidR="001351C7">
              <w:rPr>
                <w:noProof/>
                <w:webHidden/>
              </w:rPr>
              <w:instrText xml:space="preserve"> PAGEREF _Toc484010579 \h </w:instrText>
            </w:r>
            <w:r w:rsidR="001351C7">
              <w:rPr>
                <w:noProof/>
                <w:webHidden/>
              </w:rPr>
            </w:r>
            <w:r w:rsidR="001351C7">
              <w:rPr>
                <w:noProof/>
                <w:webHidden/>
              </w:rPr>
              <w:fldChar w:fldCharType="separate"/>
            </w:r>
            <w:r w:rsidR="001351C7">
              <w:rPr>
                <w:noProof/>
                <w:webHidden/>
              </w:rPr>
              <w:t>19</w:t>
            </w:r>
            <w:r w:rsidR="001351C7">
              <w:rPr>
                <w:noProof/>
                <w:webHidden/>
              </w:rPr>
              <w:fldChar w:fldCharType="end"/>
            </w:r>
          </w:hyperlink>
        </w:p>
        <w:p w:rsidR="001351C7" w:rsidRDefault="00145BAF">
          <w:pPr>
            <w:pStyle w:val="Inhopg2"/>
            <w:tabs>
              <w:tab w:val="left" w:pos="880"/>
              <w:tab w:val="right" w:leader="dot" w:pos="10070"/>
            </w:tabs>
            <w:rPr>
              <w:noProof/>
              <w:lang w:val="nl-NL" w:eastAsia="nl-NL"/>
            </w:rPr>
          </w:pPr>
          <w:hyperlink w:anchor="_Toc484010580" w:history="1">
            <w:r w:rsidR="001351C7" w:rsidRPr="009B6755">
              <w:rPr>
                <w:rStyle w:val="Hyperlink"/>
                <w:noProof/>
              </w:rPr>
              <w:t>4.4</w:t>
            </w:r>
            <w:r w:rsidR="001351C7">
              <w:rPr>
                <w:noProof/>
                <w:lang w:val="nl-NL" w:eastAsia="nl-NL"/>
              </w:rPr>
              <w:tab/>
            </w:r>
            <w:r w:rsidR="001351C7" w:rsidRPr="009B6755">
              <w:rPr>
                <w:rStyle w:val="Hyperlink"/>
                <w:noProof/>
              </w:rPr>
              <w:t>Content screens</w:t>
            </w:r>
            <w:r w:rsidR="001351C7">
              <w:rPr>
                <w:noProof/>
                <w:webHidden/>
              </w:rPr>
              <w:tab/>
            </w:r>
            <w:r w:rsidR="001351C7">
              <w:rPr>
                <w:noProof/>
                <w:webHidden/>
              </w:rPr>
              <w:fldChar w:fldCharType="begin"/>
            </w:r>
            <w:r w:rsidR="001351C7">
              <w:rPr>
                <w:noProof/>
                <w:webHidden/>
              </w:rPr>
              <w:instrText xml:space="preserve"> PAGEREF _Toc484010580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81" w:history="1">
            <w:r w:rsidR="001351C7" w:rsidRPr="009B6755">
              <w:rPr>
                <w:rStyle w:val="Hyperlink"/>
                <w:noProof/>
              </w:rPr>
              <w:t>4.4.1</w:t>
            </w:r>
            <w:r w:rsidR="001351C7">
              <w:rPr>
                <w:noProof/>
                <w:lang w:val="nl-NL" w:eastAsia="nl-NL"/>
              </w:rPr>
              <w:tab/>
            </w:r>
            <w:r w:rsidR="001351C7" w:rsidRPr="009B6755">
              <w:rPr>
                <w:rStyle w:val="Hyperlink"/>
                <w:noProof/>
              </w:rPr>
              <w:t>Html</w:t>
            </w:r>
            <w:r w:rsidR="001351C7">
              <w:rPr>
                <w:noProof/>
                <w:webHidden/>
              </w:rPr>
              <w:tab/>
            </w:r>
            <w:r w:rsidR="001351C7">
              <w:rPr>
                <w:noProof/>
                <w:webHidden/>
              </w:rPr>
              <w:fldChar w:fldCharType="begin"/>
            </w:r>
            <w:r w:rsidR="001351C7">
              <w:rPr>
                <w:noProof/>
                <w:webHidden/>
              </w:rPr>
              <w:instrText xml:space="preserve"> PAGEREF _Toc484010581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82" w:history="1">
            <w:r w:rsidR="001351C7" w:rsidRPr="009B6755">
              <w:rPr>
                <w:rStyle w:val="Hyperlink"/>
                <w:noProof/>
              </w:rPr>
              <w:t>4.4.2</w:t>
            </w:r>
            <w:r w:rsidR="001351C7">
              <w:rPr>
                <w:noProof/>
                <w:lang w:val="nl-NL" w:eastAsia="nl-NL"/>
              </w:rPr>
              <w:tab/>
            </w:r>
            <w:r w:rsidR="001351C7" w:rsidRPr="009B6755">
              <w:rPr>
                <w:rStyle w:val="Hyperlink"/>
                <w:noProof/>
              </w:rPr>
              <w:t>YouTube</w:t>
            </w:r>
            <w:r w:rsidR="001351C7">
              <w:rPr>
                <w:noProof/>
                <w:webHidden/>
              </w:rPr>
              <w:tab/>
            </w:r>
            <w:r w:rsidR="001351C7">
              <w:rPr>
                <w:noProof/>
                <w:webHidden/>
              </w:rPr>
              <w:fldChar w:fldCharType="begin"/>
            </w:r>
            <w:r w:rsidR="001351C7">
              <w:rPr>
                <w:noProof/>
                <w:webHidden/>
              </w:rPr>
              <w:instrText xml:space="preserve"> PAGEREF _Toc484010582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83" w:history="1">
            <w:r w:rsidR="001351C7" w:rsidRPr="009B6755">
              <w:rPr>
                <w:rStyle w:val="Hyperlink"/>
                <w:noProof/>
              </w:rPr>
              <w:t>4.4.3</w:t>
            </w:r>
            <w:r w:rsidR="001351C7">
              <w:rPr>
                <w:noProof/>
                <w:lang w:val="nl-NL" w:eastAsia="nl-NL"/>
              </w:rPr>
              <w:tab/>
            </w:r>
            <w:r w:rsidR="001351C7" w:rsidRPr="009B6755">
              <w:rPr>
                <w:rStyle w:val="Hyperlink"/>
                <w:noProof/>
              </w:rPr>
              <w:t>Foto</w:t>
            </w:r>
            <w:r w:rsidR="001351C7">
              <w:rPr>
                <w:noProof/>
                <w:webHidden/>
              </w:rPr>
              <w:tab/>
            </w:r>
            <w:r w:rsidR="001351C7">
              <w:rPr>
                <w:noProof/>
                <w:webHidden/>
              </w:rPr>
              <w:fldChar w:fldCharType="begin"/>
            </w:r>
            <w:r w:rsidR="001351C7">
              <w:rPr>
                <w:noProof/>
                <w:webHidden/>
              </w:rPr>
              <w:instrText xml:space="preserve"> PAGEREF _Toc484010583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84" w:history="1">
            <w:r w:rsidR="001351C7" w:rsidRPr="009B6755">
              <w:rPr>
                <w:rStyle w:val="Hyperlink"/>
                <w:noProof/>
              </w:rPr>
              <w:t>4.4.4</w:t>
            </w:r>
            <w:r w:rsidR="001351C7">
              <w:rPr>
                <w:noProof/>
                <w:lang w:val="nl-NL" w:eastAsia="nl-NL"/>
              </w:rPr>
              <w:tab/>
            </w:r>
            <w:r w:rsidR="001351C7" w:rsidRPr="009B6755">
              <w:rPr>
                <w:rStyle w:val="Hyperlink"/>
                <w:noProof/>
              </w:rPr>
              <w:t>Audio</w:t>
            </w:r>
            <w:r w:rsidR="001351C7">
              <w:rPr>
                <w:noProof/>
                <w:webHidden/>
              </w:rPr>
              <w:tab/>
            </w:r>
            <w:r w:rsidR="001351C7">
              <w:rPr>
                <w:noProof/>
                <w:webHidden/>
              </w:rPr>
              <w:fldChar w:fldCharType="begin"/>
            </w:r>
            <w:r w:rsidR="001351C7">
              <w:rPr>
                <w:noProof/>
                <w:webHidden/>
              </w:rPr>
              <w:instrText xml:space="preserve"> PAGEREF _Toc484010584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145BAF">
          <w:pPr>
            <w:pStyle w:val="Inhopg3"/>
            <w:tabs>
              <w:tab w:val="left" w:pos="1320"/>
              <w:tab w:val="right" w:leader="dot" w:pos="10070"/>
            </w:tabs>
            <w:rPr>
              <w:noProof/>
              <w:lang w:val="nl-NL" w:eastAsia="nl-NL"/>
            </w:rPr>
          </w:pPr>
          <w:hyperlink w:anchor="_Toc484010585" w:history="1">
            <w:r w:rsidR="001351C7" w:rsidRPr="009B6755">
              <w:rPr>
                <w:rStyle w:val="Hyperlink"/>
                <w:noProof/>
              </w:rPr>
              <w:t>4.4.5</w:t>
            </w:r>
            <w:r w:rsidR="001351C7">
              <w:rPr>
                <w:noProof/>
                <w:lang w:val="nl-NL" w:eastAsia="nl-NL"/>
              </w:rPr>
              <w:tab/>
            </w:r>
            <w:r w:rsidR="001351C7" w:rsidRPr="009B6755">
              <w:rPr>
                <w:rStyle w:val="Hyperlink"/>
                <w:noProof/>
              </w:rPr>
              <w:t>Video</w:t>
            </w:r>
            <w:r w:rsidR="001351C7">
              <w:rPr>
                <w:noProof/>
                <w:webHidden/>
              </w:rPr>
              <w:tab/>
            </w:r>
            <w:r w:rsidR="001351C7">
              <w:rPr>
                <w:noProof/>
                <w:webHidden/>
              </w:rPr>
              <w:fldChar w:fldCharType="begin"/>
            </w:r>
            <w:r w:rsidR="001351C7">
              <w:rPr>
                <w:noProof/>
                <w:webHidden/>
              </w:rPr>
              <w:instrText xml:space="preserve"> PAGEREF _Toc484010585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145BAF">
          <w:pPr>
            <w:pStyle w:val="Inhopg2"/>
            <w:tabs>
              <w:tab w:val="left" w:pos="880"/>
              <w:tab w:val="right" w:leader="dot" w:pos="10070"/>
            </w:tabs>
            <w:rPr>
              <w:noProof/>
              <w:lang w:val="nl-NL" w:eastAsia="nl-NL"/>
            </w:rPr>
          </w:pPr>
          <w:hyperlink w:anchor="_Toc484010586" w:history="1">
            <w:r w:rsidR="001351C7" w:rsidRPr="009B6755">
              <w:rPr>
                <w:rStyle w:val="Hyperlink"/>
                <w:noProof/>
              </w:rPr>
              <w:t>4.5</w:t>
            </w:r>
            <w:r w:rsidR="001351C7">
              <w:rPr>
                <w:noProof/>
                <w:lang w:val="nl-NL" w:eastAsia="nl-NL"/>
              </w:rPr>
              <w:tab/>
            </w:r>
            <w:r w:rsidR="001351C7" w:rsidRPr="009B6755">
              <w:rPr>
                <w:rStyle w:val="Hyperlink"/>
                <w:noProof/>
              </w:rPr>
              <w:t>About screen</w:t>
            </w:r>
            <w:r w:rsidR="001351C7">
              <w:rPr>
                <w:noProof/>
                <w:webHidden/>
              </w:rPr>
              <w:tab/>
            </w:r>
            <w:r w:rsidR="001351C7">
              <w:rPr>
                <w:noProof/>
                <w:webHidden/>
              </w:rPr>
              <w:fldChar w:fldCharType="begin"/>
            </w:r>
            <w:r w:rsidR="001351C7">
              <w:rPr>
                <w:noProof/>
                <w:webHidden/>
              </w:rPr>
              <w:instrText xml:space="preserve"> PAGEREF _Toc484010586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145BAF">
          <w:pPr>
            <w:pStyle w:val="Inhopg1"/>
            <w:tabs>
              <w:tab w:val="left" w:pos="440"/>
              <w:tab w:val="right" w:leader="dot" w:pos="10070"/>
            </w:tabs>
            <w:rPr>
              <w:noProof/>
              <w:lang w:val="nl-NL" w:eastAsia="nl-NL"/>
            </w:rPr>
          </w:pPr>
          <w:hyperlink w:anchor="_Toc484010587" w:history="1">
            <w:r w:rsidR="001351C7" w:rsidRPr="009B6755">
              <w:rPr>
                <w:rStyle w:val="Hyperlink"/>
                <w:noProof/>
              </w:rPr>
              <w:t>5</w:t>
            </w:r>
            <w:r w:rsidR="001351C7">
              <w:rPr>
                <w:noProof/>
                <w:lang w:val="nl-NL" w:eastAsia="nl-NL"/>
              </w:rPr>
              <w:tab/>
            </w:r>
            <w:r w:rsidR="001351C7" w:rsidRPr="009B6755">
              <w:rPr>
                <w:rStyle w:val="Hyperlink"/>
                <w:noProof/>
              </w:rPr>
              <w:t>Linken</w:t>
            </w:r>
            <w:r w:rsidR="001351C7">
              <w:rPr>
                <w:noProof/>
                <w:webHidden/>
              </w:rPr>
              <w:tab/>
            </w:r>
            <w:r w:rsidR="001351C7">
              <w:rPr>
                <w:noProof/>
                <w:webHidden/>
              </w:rPr>
              <w:fldChar w:fldCharType="begin"/>
            </w:r>
            <w:r w:rsidR="001351C7">
              <w:rPr>
                <w:noProof/>
                <w:webHidden/>
              </w:rPr>
              <w:instrText xml:space="preserve"> PAGEREF _Toc484010587 \h </w:instrText>
            </w:r>
            <w:r w:rsidR="001351C7">
              <w:rPr>
                <w:noProof/>
                <w:webHidden/>
              </w:rPr>
            </w:r>
            <w:r w:rsidR="001351C7">
              <w:rPr>
                <w:noProof/>
                <w:webHidden/>
              </w:rPr>
              <w:fldChar w:fldCharType="separate"/>
            </w:r>
            <w:r w:rsidR="001351C7">
              <w:rPr>
                <w:noProof/>
                <w:webHidden/>
              </w:rPr>
              <w:t>21</w:t>
            </w:r>
            <w:r w:rsidR="001351C7">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1351C7"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1351C7">
        <w:rPr>
          <w:noProof/>
        </w:rPr>
        <w:t>Afbeelding 1: IBeacons Apple</w:t>
      </w:r>
      <w:r w:rsidR="001351C7">
        <w:rPr>
          <w:noProof/>
        </w:rPr>
        <w:tab/>
      </w:r>
      <w:r w:rsidR="001351C7">
        <w:rPr>
          <w:noProof/>
        </w:rPr>
        <w:fldChar w:fldCharType="begin"/>
      </w:r>
      <w:r w:rsidR="001351C7">
        <w:rPr>
          <w:noProof/>
        </w:rPr>
        <w:instrText xml:space="preserve"> PAGEREF _Toc484010588 \h </w:instrText>
      </w:r>
      <w:r w:rsidR="001351C7">
        <w:rPr>
          <w:noProof/>
        </w:rPr>
      </w:r>
      <w:r w:rsidR="001351C7">
        <w:rPr>
          <w:noProof/>
        </w:rPr>
        <w:fldChar w:fldCharType="separate"/>
      </w:r>
      <w:r w:rsidR="001351C7">
        <w:rPr>
          <w:noProof/>
        </w:rPr>
        <w:t>5</w:t>
      </w:r>
      <w:r w:rsidR="001351C7">
        <w:rPr>
          <w:noProof/>
        </w:rPr>
        <w:fldChar w:fldCharType="end"/>
      </w:r>
    </w:p>
    <w:p w:rsidR="001351C7" w:rsidRDefault="001351C7">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_Toc484010589 \h </w:instrText>
      </w:r>
      <w:r>
        <w:rPr>
          <w:noProof/>
        </w:rPr>
      </w:r>
      <w:r>
        <w:rPr>
          <w:noProof/>
        </w:rPr>
        <w:fldChar w:fldCharType="separate"/>
      </w:r>
      <w:r>
        <w:rPr>
          <w:noProof/>
        </w:rPr>
        <w:t>7</w:t>
      </w:r>
      <w:r>
        <w:rPr>
          <w:noProof/>
        </w:rPr>
        <w:fldChar w:fldCharType="end"/>
      </w:r>
    </w:p>
    <w:p w:rsidR="001351C7" w:rsidRDefault="001351C7">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_Toc484010590 \h </w:instrText>
      </w:r>
      <w:r>
        <w:rPr>
          <w:noProof/>
        </w:rPr>
      </w:r>
      <w:r>
        <w:rPr>
          <w:noProof/>
        </w:rPr>
        <w:fldChar w:fldCharType="separate"/>
      </w:r>
      <w:r>
        <w:rPr>
          <w:noProof/>
        </w:rPr>
        <w:t>8</w:t>
      </w:r>
      <w:r>
        <w:rPr>
          <w:noProof/>
        </w:rPr>
        <w:fldChar w:fldCharType="end"/>
      </w:r>
    </w:p>
    <w:p w:rsidR="001351C7" w:rsidRDefault="001351C7">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_Toc484010591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_Toc484010592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_Toc484010593 \h </w:instrText>
      </w:r>
      <w:r>
        <w:rPr>
          <w:noProof/>
        </w:rPr>
      </w:r>
      <w:r>
        <w:rPr>
          <w:noProof/>
        </w:rPr>
        <w:fldChar w:fldCharType="separate"/>
      </w:r>
      <w:r>
        <w:rPr>
          <w:noProof/>
        </w:rPr>
        <w:t>10</w:t>
      </w:r>
      <w:r>
        <w:rPr>
          <w:noProof/>
        </w:rPr>
        <w:fldChar w:fldCharType="end"/>
      </w:r>
    </w:p>
    <w:p w:rsidR="001351C7" w:rsidRDefault="001351C7">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_Toc484010594 \h </w:instrText>
      </w:r>
      <w:r>
        <w:rPr>
          <w:noProof/>
        </w:rPr>
      </w:r>
      <w:r>
        <w:rPr>
          <w:noProof/>
        </w:rPr>
        <w:fldChar w:fldCharType="separate"/>
      </w:r>
      <w:r>
        <w:rPr>
          <w:noProof/>
        </w:rPr>
        <w:t>11</w:t>
      </w:r>
      <w:r>
        <w:rPr>
          <w:noProof/>
        </w:rPr>
        <w:fldChar w:fldCharType="end"/>
      </w:r>
    </w:p>
    <w:p w:rsidR="001351C7" w:rsidRDefault="001351C7">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_Toc484010595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_Toc484010596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_Toc484010597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_Toc484010598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_Toc484010599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_Toc484010600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_Toc484010601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_Toc484010602 \h </w:instrText>
      </w:r>
      <w:r>
        <w:rPr>
          <w:noProof/>
        </w:rPr>
      </w:r>
      <w:r>
        <w:rPr>
          <w:noProof/>
        </w:rPr>
        <w:fldChar w:fldCharType="separate"/>
      </w:r>
      <w:r>
        <w:rPr>
          <w:noProof/>
        </w:rPr>
        <w:t>15</w:t>
      </w:r>
      <w:r>
        <w:rPr>
          <w:noProof/>
        </w:rPr>
        <w:fldChar w:fldCharType="end"/>
      </w:r>
    </w:p>
    <w:p w:rsidR="001351C7" w:rsidRDefault="001351C7">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_Toc484010603 \h </w:instrText>
      </w:r>
      <w:r>
        <w:rPr>
          <w:noProof/>
        </w:rPr>
      </w:r>
      <w:r>
        <w:rPr>
          <w:noProof/>
        </w:rPr>
        <w:fldChar w:fldCharType="separate"/>
      </w:r>
      <w:r>
        <w:rPr>
          <w:noProof/>
        </w:rPr>
        <w:t>16</w:t>
      </w:r>
      <w:r>
        <w:rPr>
          <w:noProof/>
        </w:rPr>
        <w:fldChar w:fldCharType="end"/>
      </w:r>
    </w:p>
    <w:p w:rsidR="001351C7" w:rsidRDefault="001351C7">
      <w:pPr>
        <w:pStyle w:val="Lijstmetafbeeldingen"/>
        <w:tabs>
          <w:tab w:val="right" w:leader="dot" w:pos="10070"/>
        </w:tabs>
        <w:rPr>
          <w:noProof/>
          <w:lang w:val="nl-NL" w:eastAsia="nl-NL"/>
        </w:rPr>
      </w:pPr>
      <w:r>
        <w:rPr>
          <w:noProof/>
        </w:rPr>
        <w:t>Afbeelding 17: Screen mockup geen internet</w:t>
      </w:r>
      <w:r>
        <w:rPr>
          <w:noProof/>
        </w:rPr>
        <w:tab/>
      </w:r>
      <w:r>
        <w:rPr>
          <w:noProof/>
        </w:rPr>
        <w:fldChar w:fldCharType="begin"/>
      </w:r>
      <w:r>
        <w:rPr>
          <w:noProof/>
        </w:rPr>
        <w:instrText xml:space="preserve"> PAGEREF _Toc484010604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18: Screen mockup front screen</w:t>
      </w:r>
      <w:r>
        <w:rPr>
          <w:noProof/>
        </w:rPr>
        <w:tab/>
      </w:r>
      <w:r>
        <w:rPr>
          <w:noProof/>
        </w:rPr>
        <w:fldChar w:fldCharType="begin"/>
      </w:r>
      <w:r>
        <w:rPr>
          <w:noProof/>
        </w:rPr>
        <w:instrText xml:space="preserve"> PAGEREF _Toc484010605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19: Screen mockup wacht scherm</w:t>
      </w:r>
      <w:r>
        <w:rPr>
          <w:noProof/>
        </w:rPr>
        <w:tab/>
      </w:r>
      <w:r>
        <w:rPr>
          <w:noProof/>
        </w:rPr>
        <w:fldChar w:fldCharType="begin"/>
      </w:r>
      <w:r>
        <w:rPr>
          <w:noProof/>
        </w:rPr>
        <w:instrText xml:space="preserve"> PAGEREF _Toc484010606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20: Screen mockup route screen</w:t>
      </w:r>
      <w:r>
        <w:rPr>
          <w:noProof/>
        </w:rPr>
        <w:tab/>
      </w:r>
      <w:r>
        <w:rPr>
          <w:noProof/>
        </w:rPr>
        <w:fldChar w:fldCharType="begin"/>
      </w:r>
      <w:r>
        <w:rPr>
          <w:noProof/>
        </w:rPr>
        <w:instrText xml:space="preserve"> PAGEREF _Toc484010607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21: Screen mockup geen bluetooth</w:t>
      </w:r>
      <w:r>
        <w:rPr>
          <w:noProof/>
        </w:rPr>
        <w:tab/>
      </w:r>
      <w:r>
        <w:rPr>
          <w:noProof/>
        </w:rPr>
        <w:fldChar w:fldCharType="begin"/>
      </w:r>
      <w:r>
        <w:rPr>
          <w:noProof/>
        </w:rPr>
        <w:instrText xml:space="preserve"> PAGEREF _Toc484010608 \h </w:instrText>
      </w:r>
      <w:r>
        <w:rPr>
          <w:noProof/>
        </w:rPr>
      </w:r>
      <w:r>
        <w:rPr>
          <w:noProof/>
        </w:rPr>
        <w:fldChar w:fldCharType="separate"/>
      </w:r>
      <w:r>
        <w:rPr>
          <w:noProof/>
        </w:rPr>
        <w:t>20</w:t>
      </w:r>
      <w:r>
        <w:rPr>
          <w:noProof/>
        </w:rPr>
        <w:fldChar w:fldCharType="end"/>
      </w:r>
    </w:p>
    <w:p w:rsidR="001351C7" w:rsidRDefault="001351C7">
      <w:pPr>
        <w:pStyle w:val="Lijstmetafbeeldingen"/>
        <w:tabs>
          <w:tab w:val="right" w:leader="dot" w:pos="10070"/>
        </w:tabs>
        <w:rPr>
          <w:noProof/>
          <w:lang w:val="nl-NL" w:eastAsia="nl-NL"/>
        </w:rPr>
      </w:pPr>
      <w:r>
        <w:rPr>
          <w:noProof/>
        </w:rPr>
        <w:t>Afbeelding 22: Screen mockup aboutscreen</w:t>
      </w:r>
      <w:r>
        <w:rPr>
          <w:noProof/>
        </w:rPr>
        <w:tab/>
      </w:r>
      <w:r>
        <w:rPr>
          <w:noProof/>
        </w:rPr>
        <w:fldChar w:fldCharType="begin"/>
      </w:r>
      <w:r>
        <w:rPr>
          <w:noProof/>
        </w:rPr>
        <w:instrText xml:space="preserve"> PAGEREF _Toc484010609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0" w:name="_Toc484010558"/>
      <w:r w:rsidRPr="00683878">
        <w:rPr>
          <w:lang w:val="nl-NL"/>
        </w:rPr>
        <w:lastRenderedPageBreak/>
        <w:t>Project omschrijving</w:t>
      </w:r>
      <w:bookmarkEnd w:id="0"/>
    </w:p>
    <w:p w:rsidR="00061476" w:rsidRPr="00861BE0" w:rsidRDefault="00061476" w:rsidP="00061476">
      <w:pPr>
        <w:pStyle w:val="Kop2"/>
        <w:rPr>
          <w:lang w:val="nl-NL"/>
        </w:rPr>
      </w:pPr>
      <w:bookmarkStart w:id="1" w:name="_Toc484010559"/>
      <w:r>
        <w:rPr>
          <w:lang w:val="nl-NL"/>
        </w:rPr>
        <w:t>iBeacons</w:t>
      </w:r>
      <w:bookmarkEnd w:id="1"/>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2" w:name="_Toc484010588"/>
      <w:r>
        <w:t xml:space="preserve">Afbeelding </w:t>
      </w:r>
      <w:r>
        <w:fldChar w:fldCharType="begin"/>
      </w:r>
      <w:r>
        <w:instrText xml:space="preserve"> SEQ Figuur \* ARABIC </w:instrText>
      </w:r>
      <w:r>
        <w:fldChar w:fldCharType="separate"/>
      </w:r>
      <w:r w:rsidR="009510F0">
        <w:rPr>
          <w:noProof/>
        </w:rPr>
        <w:t>1</w:t>
      </w:r>
      <w:r>
        <w:rPr>
          <w:noProof/>
        </w:rPr>
        <w:fldChar w:fldCharType="end"/>
      </w:r>
      <w:r>
        <w:t>: IBeacons Apple</w:t>
      </w:r>
      <w:bookmarkEnd w:id="2"/>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3" w:name="_Toc484010560"/>
      <w:r>
        <w:lastRenderedPageBreak/>
        <w:t>Onze opdracht</w:t>
      </w:r>
      <w:bookmarkEnd w:id="3"/>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4" w:name="_Toc484010561"/>
      <w:r>
        <w:lastRenderedPageBreak/>
        <w:t>Opbouw app</w:t>
      </w:r>
      <w:bookmarkEnd w:id="4"/>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5" w:name="_Toc484010562"/>
      <w:r>
        <w:t>Klasse</w:t>
      </w:r>
      <w:r w:rsidR="0041774F">
        <w:t>n</w:t>
      </w:r>
      <w:r>
        <w:t>diagrammen</w:t>
      </w:r>
      <w:bookmarkEnd w:id="5"/>
    </w:p>
    <w:p w:rsidR="000A015C" w:rsidRDefault="000A015C" w:rsidP="0007425A">
      <w:pPr>
        <w:pStyle w:val="Kop3"/>
      </w:pPr>
      <w:bookmarkStart w:id="6" w:name="_Toc484010563"/>
      <w:r>
        <w:t>Models</w:t>
      </w:r>
      <w:bookmarkEnd w:id="6"/>
    </w:p>
    <w:p w:rsidR="005E7F77" w:rsidRDefault="003E6370" w:rsidP="005E7F77">
      <w:pPr>
        <w:pStyle w:val="Geenafstand"/>
      </w:pPr>
      <w:r>
        <w:rPr>
          <w:lang w:val="nl-BE"/>
        </w:rPr>
        <w:t>Models</w:t>
      </w:r>
      <w:r w:rsidR="004C2FF4">
        <w:t xml:space="preserve"> zorgen voor de data</w:t>
      </w:r>
      <w:r w:rsidR="00522C07">
        <w:t xml:space="preserve"> </w:t>
      </w:r>
      <w:r w:rsidR="003F5D6D">
        <w:t>aan de views</w:t>
      </w:r>
      <w:r w:rsidR="00522C07">
        <w:t xml:space="preserve"> </w:t>
      </w:r>
      <w:r w:rsidR="00B445F2">
        <w:t>door</w:t>
      </w:r>
      <w:r w:rsidR="004C2FF4">
        <w:t xml:space="preserve"> binding. Dit gebeurd via de viewmodels.</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proofErr w:type="spellStart"/>
      <w:r>
        <w:t>Beacon_id</w:t>
      </w:r>
      <w:proofErr w:type="spellEnd"/>
      <w:r>
        <w:t>:</w:t>
      </w:r>
      <w:r w:rsidR="00C675F2">
        <w:t xml:space="preserve"> </w:t>
      </w:r>
      <w:r w:rsidR="00CB0323">
        <w:t>v</w:t>
      </w:r>
      <w:r w:rsidR="0014153C">
        <w:t>erk</w:t>
      </w:r>
      <w:r w:rsidR="00862CBF">
        <w:t>rijgen van het Id van de beacon;</w:t>
      </w:r>
    </w:p>
    <w:p w:rsidR="00883452" w:rsidRDefault="00883452" w:rsidP="00883452">
      <w:pPr>
        <w:pStyle w:val="Geenafstand"/>
        <w:numPr>
          <w:ilvl w:val="1"/>
          <w:numId w:val="32"/>
        </w:numPr>
      </w:pPr>
      <w:proofErr w:type="spellStart"/>
      <w:r>
        <w:t>Description_Txt</w:t>
      </w:r>
      <w:proofErr w:type="spellEnd"/>
      <w:r w:rsidR="00C675F2">
        <w:t xml:space="preserve">: </w:t>
      </w:r>
      <w:r w:rsidR="00CB0323">
        <w:t>d</w:t>
      </w:r>
      <w:r w:rsidR="0014153C">
        <w:t xml:space="preserve">e beschrijving die aan de </w:t>
      </w:r>
      <w:r w:rsidR="00862CBF">
        <w:t>beacon vast hangt verkrijgen we;</w:t>
      </w:r>
    </w:p>
    <w:p w:rsidR="00885C2A" w:rsidRDefault="00883452" w:rsidP="00885C2A">
      <w:pPr>
        <w:pStyle w:val="Geenafstand"/>
        <w:numPr>
          <w:ilvl w:val="1"/>
          <w:numId w:val="32"/>
        </w:numPr>
      </w:pPr>
      <w:proofErr w:type="spellStart"/>
      <w:r>
        <w:t>Location_Ln</w:t>
      </w:r>
      <w:proofErr w:type="spellEnd"/>
      <w:r w:rsidR="00C675F2">
        <w:t xml:space="preserve">: </w:t>
      </w:r>
      <w:r w:rsidR="00CB0323">
        <w:t>d</w:t>
      </w:r>
      <w:r w:rsidR="0014153C">
        <w:t xml:space="preserve">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CB0323">
        <w:t>h</w:t>
      </w:r>
      <w:r w:rsidR="00D631F5">
        <w:t>et id van de content per beacon;</w:t>
      </w:r>
    </w:p>
    <w:p w:rsidR="00D631F5" w:rsidRDefault="00CB0323" w:rsidP="00885C2A">
      <w:pPr>
        <w:pStyle w:val="Geenafstand"/>
        <w:numPr>
          <w:ilvl w:val="1"/>
          <w:numId w:val="32"/>
        </w:numPr>
      </w:pPr>
      <w:r>
        <w:t>Content_Txt: d</w:t>
      </w:r>
      <w:r w:rsidR="001B60B3">
        <w:t>e inhoud die bij de beacon hoort;</w:t>
      </w:r>
    </w:p>
    <w:p w:rsidR="001B60B3" w:rsidRDefault="00CB0323" w:rsidP="00885C2A">
      <w:pPr>
        <w:pStyle w:val="Geenafstand"/>
        <w:numPr>
          <w:ilvl w:val="1"/>
          <w:numId w:val="32"/>
        </w:numPr>
      </w:pPr>
      <w:r>
        <w:t>Metatype_Sn: h</w:t>
      </w:r>
      <w:r w:rsidR="001B60B3">
        <w:t>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CB0323" w:rsidP="0026222E">
      <w:pPr>
        <w:pStyle w:val="Geenafstand"/>
        <w:numPr>
          <w:ilvl w:val="1"/>
          <w:numId w:val="32"/>
        </w:numPr>
      </w:pPr>
      <w:r>
        <w:t>Name_Ln: d</w:t>
      </w:r>
      <w:r w:rsidR="00423404">
        <w:t>e naam van de route verkrijgen;</w:t>
      </w:r>
    </w:p>
    <w:p w:rsidR="00423404" w:rsidRDefault="00423404" w:rsidP="0026222E">
      <w:pPr>
        <w:pStyle w:val="Geenafstand"/>
        <w:numPr>
          <w:ilvl w:val="1"/>
          <w:numId w:val="32"/>
        </w:numPr>
      </w:pPr>
      <w:r>
        <w:t xml:space="preserve">Route_Id: </w:t>
      </w:r>
      <w:r w:rsidR="00CB0323">
        <w:t>h</w:t>
      </w:r>
      <w:r w:rsidR="00BC67CA">
        <w:t>et Id van de route.</w:t>
      </w:r>
    </w:p>
    <w:p w:rsidR="00885C2A" w:rsidRPr="002E0C45" w:rsidRDefault="00885C2A" w:rsidP="00885C2A">
      <w:pPr>
        <w:pStyle w:val="Geenafstand"/>
      </w:pPr>
    </w:p>
    <w:p w:rsidR="000A015C" w:rsidRDefault="005D1896" w:rsidP="005D1896">
      <w:pPr>
        <w:pStyle w:val="Bijschrift"/>
      </w:pPr>
      <w:bookmarkStart w:id="7" w:name="_Toc484010589"/>
      <w:r>
        <w:t xml:space="preserve">Afbeelding </w:t>
      </w:r>
      <w:r>
        <w:fldChar w:fldCharType="begin"/>
      </w:r>
      <w:r>
        <w:instrText xml:space="preserve"> SEQ Figuur \* ARABIC </w:instrText>
      </w:r>
      <w:r>
        <w:fldChar w:fldCharType="separate"/>
      </w:r>
      <w:r w:rsidR="009510F0">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7"/>
    </w:p>
    <w:p w:rsidR="000A015C" w:rsidRDefault="000A015C" w:rsidP="0007425A">
      <w:pPr>
        <w:pStyle w:val="Kop3"/>
      </w:pPr>
      <w:bookmarkStart w:id="8" w:name="_Toc484010564"/>
      <w:r>
        <w:lastRenderedPageBreak/>
        <w:t>ViewModels</w:t>
      </w:r>
      <w:bookmarkEnd w:id="8"/>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Een</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80789F">
        <w:t>v</w:t>
      </w:r>
      <w:r w:rsidR="002E4202">
        <w:t>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B50797">
        <w:t>het model zijn gewijzigd</w:t>
      </w:r>
      <w:r w:rsidR="00622B20">
        <w:t>. D</w:t>
      </w:r>
      <w:r w:rsidR="00CF6B38">
        <w:t>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9" w:name="_Toc484010590"/>
      <w:r>
        <w:t xml:space="preserve">Afbeelding </w:t>
      </w:r>
      <w:r>
        <w:fldChar w:fldCharType="begin"/>
      </w:r>
      <w:r>
        <w:instrText xml:space="preserve"> SEQ Figuur \* ARABIC </w:instrText>
      </w:r>
      <w:r>
        <w:fldChar w:fldCharType="separate"/>
      </w:r>
      <w:r w:rsidR="009510F0">
        <w:rPr>
          <w:noProof/>
        </w:rPr>
        <w:t>3</w:t>
      </w:r>
      <w:r>
        <w:fldChar w:fldCharType="end"/>
      </w:r>
      <w:r>
        <w:t>: Klassendiagrammen viewmodels</w:t>
      </w:r>
      <w:bookmarkEnd w:id="9"/>
    </w:p>
    <w:p w:rsidR="002D5B26" w:rsidRDefault="002D5B26" w:rsidP="002D5B26">
      <w:pPr>
        <w:pStyle w:val="Geenafstand"/>
      </w:pPr>
      <w:r>
        <w:br w:type="page"/>
      </w:r>
    </w:p>
    <w:p w:rsidR="00BE6A10" w:rsidRDefault="00BE6A10" w:rsidP="00BE6A10">
      <w:pPr>
        <w:pStyle w:val="Kop3"/>
      </w:pPr>
      <w:bookmarkStart w:id="10" w:name="_Toc484010565"/>
      <w:r>
        <w:lastRenderedPageBreak/>
        <w:t>Interface</w:t>
      </w:r>
      <w:bookmarkEnd w:id="10"/>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w:t>
      </w:r>
      <w:r w:rsidR="00604285">
        <w:t xml:space="preserve"> die de interface implementeert</w:t>
      </w:r>
      <w:r w:rsidRPr="00254EAB">
        <w:t xml:space="preserve"> moet de leden van de interface implementeren</w:t>
      </w:r>
      <w:r w:rsidR="005311FE">
        <w:t>. Als</w:t>
      </w:r>
      <w:r w:rsidRPr="00254EAB">
        <w:t xml:space="preserve">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w:t>
      </w:r>
      <w:r w:rsidR="00075AA5">
        <w:t>nieerde leden. De interface</w:t>
      </w:r>
      <w:r w:rsidRPr="00254EAB">
        <w:t xml:space="preserve"> biedt geen functionaliteit die een klasse kan erven.</w:t>
      </w:r>
    </w:p>
    <w:p w:rsidR="00BE6A10" w:rsidRDefault="001A5D9E" w:rsidP="001A5D9E">
      <w:pPr>
        <w:pStyle w:val="Bijschrift"/>
      </w:pPr>
      <w:bookmarkStart w:id="11" w:name="_Toc484010591"/>
      <w:r>
        <w:t xml:space="preserve">Afbeelding </w:t>
      </w:r>
      <w:r>
        <w:fldChar w:fldCharType="begin"/>
      </w:r>
      <w:r>
        <w:instrText xml:space="preserve"> SEQ Figuur \* ARABIC </w:instrText>
      </w:r>
      <w:r>
        <w:fldChar w:fldCharType="separate"/>
      </w:r>
      <w:r w:rsidR="009510F0">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1"/>
    </w:p>
    <w:p w:rsidR="00314321" w:rsidRPr="00314321" w:rsidRDefault="00314321" w:rsidP="00314321">
      <w:pPr>
        <w:pStyle w:val="Geenafstand"/>
      </w:pPr>
    </w:p>
    <w:p w:rsidR="00AD0CFA" w:rsidRDefault="00AD0CFA" w:rsidP="00AD0CFA">
      <w:pPr>
        <w:pStyle w:val="Kop3"/>
      </w:pPr>
      <w:bookmarkStart w:id="12" w:name="_Toc484010566"/>
      <w:r>
        <w:t>Data</w:t>
      </w:r>
      <w:bookmarkEnd w:id="12"/>
    </w:p>
    <w:p w:rsidR="00F37901" w:rsidRDefault="0047390C" w:rsidP="00F37901">
      <w:pPr>
        <w:pStyle w:val="Geenafstand"/>
      </w:pPr>
      <w:r>
        <w:t xml:space="preserve">De </w:t>
      </w:r>
      <w:proofErr w:type="spellStart"/>
      <w:r>
        <w:t>Re</w:t>
      </w:r>
      <w:r w:rsidR="00D96F88">
        <w:t>sts</w:t>
      </w:r>
      <w:r>
        <w:t>ervice</w:t>
      </w:r>
      <w:proofErr w:type="spellEnd"/>
      <w:r>
        <w:t xml:space="preserve"> gaat</w:t>
      </w:r>
      <w:r w:rsidR="002A4C1B">
        <w:t xml:space="preserve"> met behulp van </w:t>
      </w:r>
      <w:r w:rsidR="00080E7A">
        <w:t xml:space="preserve">een </w:t>
      </w:r>
      <w:r w:rsidR="002A4C1B">
        <w:t>URL</w:t>
      </w:r>
      <w:r>
        <w:t xml:space="preserve"> voor een verbinding</w:t>
      </w:r>
      <w:r w:rsidR="002A4C1B">
        <w:t xml:space="preserve"> met de database</w:t>
      </w:r>
      <w:r>
        <w:t xml:space="preserve"> zorgen</w:t>
      </w:r>
      <w:r w:rsidR="002A4C1B">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 xml:space="preserve">e </w:t>
      </w:r>
      <w:proofErr w:type="spellStart"/>
      <w:r w:rsidR="00950C3E" w:rsidRPr="00950C3E">
        <w:t>constructor</w:t>
      </w:r>
      <w:proofErr w:type="spellEnd"/>
      <w:r w:rsidR="00950C3E" w:rsidRPr="00950C3E">
        <w:t xml:space="preserve"> van deze klasse, hierin wordt een </w:t>
      </w:r>
      <w:proofErr w:type="spellStart"/>
      <w:r w:rsidR="00950C3E" w:rsidRPr="00950C3E">
        <w:t>HttpClient</w:t>
      </w:r>
      <w:proofErr w:type="spellEnd"/>
      <w:r w:rsidR="00950C3E" w:rsidRPr="00950C3E">
        <w:t xml:space="preserve"> aangemaakt</w:t>
      </w:r>
      <w:r w:rsidR="002B1DFF">
        <w:t>;</w:t>
      </w:r>
    </w:p>
    <w:p w:rsidR="00D3054F" w:rsidRDefault="00D3054F" w:rsidP="001B307B">
      <w:pPr>
        <w:pStyle w:val="Geenafstand"/>
        <w:numPr>
          <w:ilvl w:val="0"/>
          <w:numId w:val="31"/>
        </w:numPr>
        <w:ind w:left="709"/>
      </w:pPr>
      <w:proofErr w:type="spellStart"/>
      <w:r>
        <w:t>GetRoutesAsync</w:t>
      </w:r>
      <w:proofErr w:type="spellEnd"/>
      <w:r>
        <w:t xml:space="preserve">: Door de methode </w:t>
      </w:r>
      <w:proofErr w:type="spellStart"/>
      <w:r>
        <w:t>GetRoutesAsync</w:t>
      </w:r>
      <w:proofErr w:type="spellEnd"/>
      <w:r>
        <w:t xml:space="preserve">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proofErr w:type="spellStart"/>
      <w:r w:rsidRPr="009C5A84">
        <w:t>GetBeaconsInRouteAsync</w:t>
      </w:r>
      <w:proofErr w:type="spellEnd"/>
      <w:r>
        <w:t xml:space="preserve">: </w:t>
      </w:r>
      <w:r w:rsidR="00043FC9">
        <w:t>Deze methode krijgt een route_id meegestuurd waardoor deze</w:t>
      </w:r>
      <w:r w:rsidR="002B1DFF">
        <w:t xml:space="preserve"> de beacons kan opvragen;</w:t>
      </w:r>
    </w:p>
    <w:p w:rsidR="00043FC9" w:rsidRPr="00F37901" w:rsidRDefault="00983742" w:rsidP="00983742">
      <w:pPr>
        <w:pStyle w:val="Geenafstand"/>
        <w:numPr>
          <w:ilvl w:val="0"/>
          <w:numId w:val="31"/>
        </w:numPr>
      </w:pPr>
      <w:proofErr w:type="spellStart"/>
      <w:r w:rsidRPr="00983742">
        <w:t>GetContentForBeaconInRoute</w:t>
      </w:r>
      <w:proofErr w:type="spellEnd"/>
      <w:r>
        <w:t xml:space="preserve">: </w:t>
      </w:r>
      <w:r w:rsidR="00CD53B3">
        <w:t>A</w:t>
      </w:r>
      <w:r w:rsidR="00B9541C">
        <w:t>ls we dit</w:t>
      </w:r>
      <w:r w:rsidR="009F14E7">
        <w:t xml:space="preserve"> oproepen gaat deze</w:t>
      </w:r>
      <w:r w:rsidR="00CD53B3">
        <w:t xml:space="preserve"> met behulp van een route_id en een </w:t>
      </w:r>
      <w:proofErr w:type="spellStart"/>
      <w:r w:rsidR="00CD53B3">
        <w:t>beacon_id</w:t>
      </w:r>
      <w:proofErr w:type="spellEnd"/>
      <w:r w:rsidR="00CD53B3">
        <w:t>, de content opvragen van een beacon in die route.</w:t>
      </w:r>
    </w:p>
    <w:p w:rsidR="001A5D9E" w:rsidRDefault="001A5D9E" w:rsidP="001A5D9E">
      <w:pPr>
        <w:pStyle w:val="Bijschrift"/>
      </w:pPr>
      <w:bookmarkStart w:id="13" w:name="_Toc484010592"/>
      <w:r>
        <w:t xml:space="preserve">Afbeelding </w:t>
      </w:r>
      <w:r>
        <w:fldChar w:fldCharType="begin"/>
      </w:r>
      <w:r>
        <w:instrText xml:space="preserve"> SEQ Figuur \* ARABIC </w:instrText>
      </w:r>
      <w:r>
        <w:fldChar w:fldCharType="separate"/>
      </w:r>
      <w:r w:rsidR="009510F0">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3"/>
    </w:p>
    <w:p w:rsidR="00F37901" w:rsidRDefault="00F37901" w:rsidP="001A5D9E">
      <w:pPr>
        <w:pStyle w:val="Geenafstand"/>
      </w:pPr>
      <w:r>
        <w:br w:type="page"/>
      </w:r>
    </w:p>
    <w:p w:rsidR="0031415C" w:rsidRDefault="00771D4E" w:rsidP="00771D4E">
      <w:pPr>
        <w:pStyle w:val="Kop2"/>
      </w:pPr>
      <w:bookmarkStart w:id="14" w:name="_Toc484010567"/>
      <w:r>
        <w:lastRenderedPageBreak/>
        <w:t>T</w:t>
      </w:r>
      <w:r w:rsidRPr="00771D4E">
        <w:t>oelichting</w:t>
      </w:r>
      <w:r>
        <w:t xml:space="preserve"> c</w:t>
      </w:r>
      <w:r w:rsidR="0031415C">
        <w:t>ode</w:t>
      </w:r>
      <w:bookmarkEnd w:id="14"/>
    </w:p>
    <w:p w:rsidR="0031415C" w:rsidRDefault="00773DC8" w:rsidP="00773DC8">
      <w:pPr>
        <w:pStyle w:val="Kop3"/>
      </w:pPr>
      <w:bookmarkStart w:id="15" w:name="_Toc484010568"/>
      <w:r>
        <w:t>App.xaml</w:t>
      </w:r>
      <w:r w:rsidR="003E156E">
        <w:t>.cs</w:t>
      </w:r>
      <w:bookmarkEnd w:id="15"/>
    </w:p>
    <w:p w:rsidR="003E156E" w:rsidRDefault="00F50B68" w:rsidP="003E156E">
      <w:pPr>
        <w:pStyle w:val="Geenafstand"/>
      </w:pPr>
      <w:r>
        <w:t xml:space="preserve">Bij de </w:t>
      </w:r>
      <w:r w:rsidR="00833515">
        <w:t>App.xaml.cs gaan we gebruik</w:t>
      </w:r>
      <w:r>
        <w:t xml:space="preserve"> maken van </w:t>
      </w:r>
      <w:r w:rsidR="00833515">
        <w:t xml:space="preserve">dependency injection. Bij het gedeelte van de </w:t>
      </w:r>
      <w:proofErr w:type="spellStart"/>
      <w:r w:rsidR="00833515">
        <w:t>RegisterTypes</w:t>
      </w:r>
      <w:proofErr w:type="spellEnd"/>
      <w:r w:rsidR="00833515">
        <w:t xml:space="preserve"> (zie afbeelding 6) kun</w:t>
      </w:r>
      <w:r w:rsidR="0036174D">
        <w:t>t u</w:t>
      </w:r>
      <w:r w:rsidR="00833515">
        <w:t xml:space="preserve"> zien dat we hier verschillende </w:t>
      </w:r>
      <w:r w:rsidR="00FD4462">
        <w:t>klassen</w:t>
      </w:r>
      <w:r w:rsidR="00833515">
        <w:t xml:space="preserve"> gaan koppelen.</w:t>
      </w:r>
    </w:p>
    <w:p w:rsidR="00833515" w:rsidRDefault="00B1126C" w:rsidP="003E156E">
      <w:pPr>
        <w:pStyle w:val="Geenafstand"/>
      </w:pPr>
      <w:r>
        <w:t>D</w:t>
      </w:r>
      <w:r w:rsidR="004D60CF">
        <w:t>eze verschillende klassen</w:t>
      </w:r>
      <w:r w:rsidR="009C6551">
        <w:t xml:space="preserve"> kunnen met elkaar</w:t>
      </w:r>
      <w:r w:rsidR="004D60CF">
        <w:t xml:space="preserve"> data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w:t>
      </w:r>
      <w:proofErr w:type="spellStart"/>
      <w:r w:rsidR="00D73437">
        <w:t>OnInitialized</w:t>
      </w:r>
      <w:proofErr w:type="spellEnd"/>
      <w:r w:rsidR="00D73437">
        <w:t xml:space="preserve"> </w:t>
      </w:r>
      <w:r w:rsidR="000C3B29">
        <w:t>vindt</w:t>
      </w:r>
      <w:r w:rsidR="00D73437">
        <w:t xml:space="preserve"> u </w:t>
      </w:r>
      <w:proofErr w:type="spellStart"/>
      <w:r w:rsidR="004D3BF2">
        <w:t>NavigationService.NavigateAsync</w:t>
      </w:r>
      <w:proofErr w:type="spellEnd"/>
      <w:r w:rsidR="004D3BF2">
        <w:t>. Deze gaat navigeren naar de hoofdpagina eenmaal als de applicatie opstart.</w:t>
      </w:r>
    </w:p>
    <w:p w:rsidR="007A47F9" w:rsidRDefault="007A47F9" w:rsidP="007A47F9">
      <w:pPr>
        <w:pStyle w:val="Bijschrift"/>
      </w:pPr>
      <w:bookmarkStart w:id="16" w:name="_Toc484010593"/>
      <w:r>
        <w:t xml:space="preserve">Afbeelding </w:t>
      </w:r>
      <w:r>
        <w:fldChar w:fldCharType="begin"/>
      </w:r>
      <w:r>
        <w:instrText xml:space="preserve"> SEQ Figuur \* ARABIC </w:instrText>
      </w:r>
      <w:r>
        <w:fldChar w:fldCharType="separate"/>
      </w:r>
      <w:r w:rsidR="009510F0">
        <w:rPr>
          <w:noProof/>
        </w:rPr>
        <w:t>6</w:t>
      </w:r>
      <w:r>
        <w:fldChar w:fldCharType="end"/>
      </w:r>
      <w:r>
        <w:t>: Toelichting code App.xaml.cs</w:t>
      </w:r>
      <w:bookmarkEnd w:id="16"/>
    </w:p>
    <w:p w:rsidR="00651199" w:rsidRDefault="00651199" w:rsidP="00424CA9">
      <w:pPr>
        <w:pStyle w:val="Geenafstand"/>
      </w:pPr>
      <w:r>
        <w:br w:type="page"/>
      </w:r>
    </w:p>
    <w:p w:rsidR="0000101F" w:rsidRDefault="00A42DDA" w:rsidP="00A42DDA">
      <w:pPr>
        <w:pStyle w:val="Kop3"/>
      </w:pPr>
      <w:bookmarkStart w:id="17" w:name="_Toc484010569"/>
      <w:r>
        <w:lastRenderedPageBreak/>
        <w:t>IRestService</w:t>
      </w:r>
      <w:bookmarkEnd w:id="17"/>
    </w:p>
    <w:p w:rsidR="00950C3E" w:rsidRDefault="00950C3E" w:rsidP="00950C3E">
      <w:pPr>
        <w:pStyle w:val="Geenafstand"/>
      </w:pPr>
      <w:r>
        <w:t xml:space="preserve">IRestService is een interface die dient als template voor de </w:t>
      </w:r>
      <w:proofErr w:type="spellStart"/>
      <w:r w:rsidR="005875C4">
        <w:t>RestServiceklasse</w:t>
      </w:r>
      <w:proofErr w:type="spellEnd"/>
      <w:r>
        <w:t>. Hierin staan de methodes gedefinieerd die in een RestService moeten z</w:t>
      </w:r>
      <w:r w:rsidR="009A7CBB">
        <w:t xml:space="preserve">itten. Doordat we deze hebben aangemaakt </w:t>
      </w:r>
      <w:r>
        <w:t xml:space="preserve"> kunnen we gebruik maken</w:t>
      </w:r>
      <w:r w:rsidR="00010D04">
        <w:t xml:space="preserve"> van</w:t>
      </w:r>
      <w:r>
        <w:t xml:space="preserve"> dependency injection</w:t>
      </w:r>
      <w:r w:rsidR="003B230E">
        <w:t>. Dit zorgt</w:t>
      </w:r>
      <w:r>
        <w:t xml:space="preserve"> dat onze app gebruik maakt van onze klasse RestService die gebaseerd is op de interface IRestService.</w:t>
      </w:r>
    </w:p>
    <w:p w:rsidR="00444071" w:rsidRPr="00D55849" w:rsidRDefault="00501439" w:rsidP="00950C3E">
      <w:pPr>
        <w:pStyle w:val="Geenafstand"/>
      </w:pPr>
      <w:r>
        <w:t>Als we de REST</w:t>
      </w:r>
      <w:r w:rsidR="00950C3E">
        <w:t xml:space="preserve"> service zouden willen herschrijven kunnen we bijvoorbeeld een klasse bijmaken die RestService2 noemt en ook g</w:t>
      </w:r>
      <w:r w:rsidR="00683471">
        <w:t>ebaseerd is op IRestService. Indien we</w:t>
      </w:r>
      <w:r w:rsidR="00950C3E">
        <w:t xml:space="preserve"> gebruik will</w:t>
      </w:r>
      <w:r w:rsidR="00683471">
        <w:t>en maken van RestService2 moeten</w:t>
      </w:r>
      <w:r w:rsidR="004C15A9">
        <w:t xml:space="preserve"> we maar één ding</w:t>
      </w:r>
      <w:r w:rsidR="00950C3E">
        <w:t xml:space="preserve"> veranderen in onze andere code. Namelijk in de App.xaml.cs </w:t>
      </w:r>
      <w:proofErr w:type="spellStart"/>
      <w:r w:rsidR="00950C3E">
        <w:t>Container.RegisterType</w:t>
      </w:r>
      <w:proofErr w:type="spellEnd"/>
      <w:r w:rsidR="00950C3E">
        <w:t xml:space="preserv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8" w:name="_Toc484010594"/>
      <w:r>
        <w:t xml:space="preserve">Afbeelding </w:t>
      </w:r>
      <w:r>
        <w:fldChar w:fldCharType="begin"/>
      </w:r>
      <w:r>
        <w:instrText xml:space="preserve"> SEQ Figuur \* ARABIC </w:instrText>
      </w:r>
      <w:r>
        <w:fldChar w:fldCharType="separate"/>
      </w:r>
      <w:r w:rsidR="009510F0">
        <w:rPr>
          <w:noProof/>
        </w:rPr>
        <w:t>7</w:t>
      </w:r>
      <w:r>
        <w:fldChar w:fldCharType="end"/>
      </w:r>
      <w:r>
        <w:t>: Toelichting code IRestService</w:t>
      </w:r>
      <w:bookmarkEnd w:id="18"/>
    </w:p>
    <w:p w:rsidR="00EC7310" w:rsidRDefault="00EC7310" w:rsidP="00EC7310">
      <w:pPr>
        <w:pStyle w:val="Geenafstand"/>
      </w:pPr>
    </w:p>
    <w:p w:rsidR="00375612" w:rsidRDefault="00126AF0" w:rsidP="00126AF0">
      <w:pPr>
        <w:pStyle w:val="Kop3"/>
      </w:pPr>
      <w:bookmarkStart w:id="19" w:name="_Toc484010570"/>
      <w:r>
        <w:t>RestService</w:t>
      </w:r>
      <w:bookmarkEnd w:id="19"/>
    </w:p>
    <w:p w:rsidR="007A7475" w:rsidRDefault="00EF4D2D" w:rsidP="007A7475">
      <w:pPr>
        <w:pStyle w:val="Geenafstand"/>
      </w:pPr>
      <w:r>
        <w:t>Met de klasse RestService gaan we de URL ophalen met de eventueel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proofErr w:type="spellStart"/>
      <w:r>
        <w:t>GetRoutesAsync</w:t>
      </w:r>
      <w:proofErr w:type="spellEnd"/>
      <w:r>
        <w:t xml:space="preserve"> (zie afbe</w:t>
      </w:r>
      <w:r w:rsidR="00840B1D">
        <w:t>elding 8) gaat al de routes</w:t>
      </w:r>
      <w:r>
        <w:t xml:space="preserve"> opvragen uit de database. De link die gevorm</w:t>
      </w:r>
      <w:r w:rsidR="002B59D6">
        <w:t>d</w:t>
      </w:r>
      <w:r>
        <w:t xml:space="preserve"> wordt zal uiteindelijk deze worden: </w:t>
      </w:r>
      <w:hyperlink r:id="rId19" w:history="1">
        <w:r w:rsidRPr="0000006D">
          <w:rPr>
            <w:rStyle w:val="Hyperlink"/>
          </w:rPr>
          <w:t>http://api.beacons.ucll.be/v1/route</w:t>
        </w:r>
      </w:hyperlink>
      <w:r w:rsidR="00CE062D">
        <w:t>.</w:t>
      </w:r>
    </w:p>
    <w:p w:rsidR="0094398B" w:rsidRDefault="00C7440F" w:rsidP="007A7475">
      <w:pPr>
        <w:pStyle w:val="Geenafstand"/>
      </w:pPr>
      <w:r>
        <w:t>Als de gegevens correct zijn</w:t>
      </w:r>
      <w:r w:rsidR="009E5D45">
        <w:t xml:space="preserve"> aangekomen gaan we deze omvormen naar json formaat zodat we d</w:t>
      </w:r>
      <w:r w:rsidR="00290218">
        <w:t>eze kunnen terugsturen en hiermee</w:t>
      </w:r>
      <w:r w:rsidR="009E5D45">
        <w:t xml:space="preserve"> bewerkingen kunnen doen.</w:t>
      </w:r>
    </w:p>
    <w:p w:rsidR="00727D61" w:rsidRDefault="005D6064" w:rsidP="007A7475">
      <w:pPr>
        <w:pStyle w:val="Geenafstand"/>
      </w:pPr>
      <w:r>
        <w:t>De gegevens bevatten</w:t>
      </w:r>
      <w:r w:rsidR="00234C18">
        <w:t xml:space="preserve"> het route_id en de naam</w:t>
      </w:r>
      <w:r w:rsidR="00727D61">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proofErr w:type="spellStart"/>
      <w:r w:rsidR="008872E2" w:rsidRPr="008872E2">
        <w:t>GetBeaconsInRouteAsync</w:t>
      </w:r>
      <w:proofErr w:type="spellEnd"/>
      <w:r w:rsidR="008872E2">
        <w:t xml:space="preserve"> (zie afbeelding 9) </w:t>
      </w:r>
      <w:r>
        <w:t>verkrijgen we de data van al de beacons die zich bevinden in de route.</w:t>
      </w:r>
      <w:r w:rsidR="00A81A87">
        <w:t xml:space="preserve"> Deze gegevens worden</w:t>
      </w:r>
      <w:r w:rsidR="00777987">
        <w:t xml:space="preserve"> opgeroepen vanuit de database met het</w:t>
      </w:r>
      <w:r w:rsidR="00E366F0">
        <w:t xml:space="preserve"> meegestuurde route id</w:t>
      </w:r>
      <w:r w:rsidR="00777987">
        <w:t xml:space="preserve">.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proofErr w:type="spellStart"/>
      <w:r w:rsidRPr="009F0D6A">
        <w:t>GetContentForBeaconInRoute</w:t>
      </w:r>
      <w:proofErr w:type="spellEnd"/>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0" w:name="_Toc484010595"/>
      <w:r>
        <w:t xml:space="preserve">Afbeelding </w:t>
      </w:r>
      <w:r>
        <w:fldChar w:fldCharType="begin"/>
      </w:r>
      <w:r>
        <w:instrText xml:space="preserve"> SEQ Figuur \* ARABIC </w:instrText>
      </w:r>
      <w:r>
        <w:fldChar w:fldCharType="separate"/>
      </w:r>
      <w:r w:rsidR="009510F0">
        <w:rPr>
          <w:noProof/>
        </w:rPr>
        <w:t>8</w:t>
      </w:r>
      <w:r>
        <w:fldChar w:fldCharType="end"/>
      </w:r>
      <w:r>
        <w:t xml:space="preserve">: </w:t>
      </w:r>
      <w:r w:rsidR="007164BC">
        <w:t>T</w:t>
      </w:r>
      <w:r>
        <w:t>oelichting code GetRoutesAsync</w:t>
      </w:r>
      <w:bookmarkEnd w:id="20"/>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1" w:name="_Toc484010596"/>
      <w:r>
        <w:t xml:space="preserve">Afbeelding </w:t>
      </w:r>
      <w:r>
        <w:fldChar w:fldCharType="begin"/>
      </w:r>
      <w:r>
        <w:instrText xml:space="preserve"> SEQ Figuur \* ARABIC </w:instrText>
      </w:r>
      <w:r>
        <w:fldChar w:fldCharType="separate"/>
      </w:r>
      <w:r w:rsidR="009510F0">
        <w:rPr>
          <w:noProof/>
        </w:rPr>
        <w:t>9</w:t>
      </w:r>
      <w:r>
        <w:fldChar w:fldCharType="end"/>
      </w:r>
      <w:r>
        <w:t>: Toelichting code GetBeaconInRouteAsync</w:t>
      </w:r>
      <w:bookmarkEnd w:id="21"/>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2" w:name="_Toc484010597"/>
      <w:r>
        <w:t xml:space="preserve">Afbeelding </w:t>
      </w:r>
      <w:r>
        <w:fldChar w:fldCharType="begin"/>
      </w:r>
      <w:r>
        <w:instrText xml:space="preserve"> SEQ Figuur \* ARABIC </w:instrText>
      </w:r>
      <w:r>
        <w:fldChar w:fldCharType="separate"/>
      </w:r>
      <w:r w:rsidR="009510F0">
        <w:rPr>
          <w:noProof/>
        </w:rPr>
        <w:t>10</w:t>
      </w:r>
      <w:r>
        <w:fldChar w:fldCharType="end"/>
      </w:r>
      <w:r>
        <w:t>: Toelichting code GetContentForBeaconInRoute</w:t>
      </w:r>
      <w:bookmarkEnd w:id="22"/>
    </w:p>
    <w:p w:rsidR="00B82CF6" w:rsidRDefault="00B82CF6" w:rsidP="00B82CF6">
      <w:pPr>
        <w:pStyle w:val="Geenafstand"/>
      </w:pPr>
      <w:r>
        <w:br w:type="page"/>
      </w:r>
    </w:p>
    <w:p w:rsidR="008A34A2" w:rsidRDefault="007908AC" w:rsidP="007908AC">
      <w:pPr>
        <w:pStyle w:val="Kop3"/>
      </w:pPr>
      <w:bookmarkStart w:id="23" w:name="_Toc484010571"/>
      <w:r>
        <w:lastRenderedPageBreak/>
        <w:t>Viewmodels</w:t>
      </w:r>
      <w:bookmarkEnd w:id="23"/>
    </w:p>
    <w:p w:rsidR="007908AC" w:rsidRDefault="009B5574" w:rsidP="007908AC">
      <w:pPr>
        <w:pStyle w:val="Kop4"/>
      </w:pPr>
      <w:bookmarkStart w:id="24" w:name="_Toc484010572"/>
      <w:proofErr w:type="spellStart"/>
      <w:r>
        <w:t>MainPage</w:t>
      </w:r>
      <w:r w:rsidR="00E139B7">
        <w:t>View</w:t>
      </w:r>
      <w:r>
        <w:t>Model</w:t>
      </w:r>
      <w:bookmarkEnd w:id="24"/>
      <w:proofErr w:type="spellEnd"/>
    </w:p>
    <w:p w:rsidR="00A95103" w:rsidRDefault="00D946C2" w:rsidP="00A95103">
      <w:pPr>
        <w:pStyle w:val="Geenafstand"/>
      </w:pPr>
      <w:r>
        <w:t xml:space="preserve">De twee belangrijkste elementen in het </w:t>
      </w:r>
      <w:proofErr w:type="spellStart"/>
      <w:r>
        <w:t>MainPageModel</w:t>
      </w:r>
      <w:proofErr w:type="spellEnd"/>
      <w:r w:rsidR="00C61F5F">
        <w:t xml:space="preserve"> is de </w:t>
      </w:r>
      <w:proofErr w:type="spellStart"/>
      <w:r w:rsidR="00C61F5F">
        <w:t>selectedRoute</w:t>
      </w:r>
      <w:proofErr w:type="spellEnd"/>
      <w:r w:rsidR="00C61F5F">
        <w:t xml:space="preserve"> en de </w:t>
      </w:r>
      <w:proofErr w:type="spellStart"/>
      <w:r w:rsidR="00C61F5F">
        <w:t>Task</w:t>
      </w:r>
      <w:proofErr w:type="spellEnd"/>
      <w:r w:rsidR="00C61F5F">
        <w:t xml:space="preserve"> </w:t>
      </w:r>
      <w:proofErr w:type="spellStart"/>
      <w:r w:rsidR="00C61F5F">
        <w:t>LoadAndDisplayRoutes</w:t>
      </w:r>
      <w:proofErr w:type="spellEnd"/>
      <w:r w:rsidR="00C61F5F">
        <w:t>.</w:t>
      </w:r>
    </w:p>
    <w:p w:rsidR="00A02B20" w:rsidRDefault="00A02B20" w:rsidP="00A95103">
      <w:pPr>
        <w:pStyle w:val="Geenafstand"/>
      </w:pPr>
    </w:p>
    <w:p w:rsidR="00A94FDD" w:rsidRPr="0057751C" w:rsidRDefault="00500ED6" w:rsidP="00A95103">
      <w:pPr>
        <w:pStyle w:val="Geenafstand"/>
      </w:pPr>
      <w:r w:rsidRPr="0057751C">
        <w:t xml:space="preserve">De </w:t>
      </w:r>
      <w:proofErr w:type="spellStart"/>
      <w:r w:rsidRPr="0057751C">
        <w:t>selectedRoute</w:t>
      </w:r>
      <w:proofErr w:type="spellEnd"/>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w:t>
      </w:r>
      <w:r w:rsidR="00D04485">
        <w:t>. A</w:t>
      </w:r>
      <w:r w:rsidR="002E14F2" w:rsidRPr="0057751C">
        <w:t>an de parameters</w:t>
      </w:r>
      <w:r w:rsidR="00D04485">
        <w:t xml:space="preserve"> wordt</w:t>
      </w:r>
      <w:r w:rsidR="002E14F2" w:rsidRPr="0057751C">
        <w:t xml:space="preserve"> het id van de geselecteerde route </w:t>
      </w:r>
      <w:r w:rsidR="00A02B20" w:rsidRPr="0057751C">
        <w:t xml:space="preserve">extra </w:t>
      </w:r>
      <w:r w:rsidR="002E14F2" w:rsidRPr="0057751C">
        <w:t>mee</w:t>
      </w:r>
      <w:r w:rsidR="00D04485">
        <w:t>gegeven</w:t>
      </w:r>
      <w:r w:rsidR="002E14F2" w:rsidRPr="0057751C">
        <w:t>. V</w:t>
      </w:r>
      <w:r w:rsidR="00305B8B">
        <w:t xml:space="preserve">ervolgens roepen we </w:t>
      </w:r>
      <w:proofErr w:type="spellStart"/>
      <w:r w:rsidR="00305B8B">
        <w:t>Navigate</w:t>
      </w:r>
      <w:proofErr w:type="spellEnd"/>
      <w:r w:rsidR="00305B8B">
        <w:t xml:space="preserve"> op. D</w:t>
      </w:r>
      <w:r w:rsidR="002E14F2" w:rsidRPr="0057751C">
        <w:t>eze gaat al de parameters meegeven</w:t>
      </w:r>
      <w:r w:rsidR="00F1406C">
        <w:t>,</w:t>
      </w:r>
      <w:r w:rsidR="002E14F2" w:rsidRPr="0057751C">
        <w:t xml:space="preserve">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proofErr w:type="spellStart"/>
      <w:r w:rsidRPr="00791E63">
        <w:rPr>
          <w:lang w:val="fr-FR"/>
        </w:rPr>
        <w:t>await</w:t>
      </w:r>
      <w:proofErr w:type="spellEnd"/>
      <w:r w:rsidRPr="00791E63">
        <w:rPr>
          <w:lang w:val="fr-FR"/>
        </w:rPr>
        <w:t xml:space="preserve"> </w:t>
      </w:r>
      <w:proofErr w:type="spellStart"/>
      <w:r w:rsidRPr="00791E63">
        <w:rPr>
          <w:lang w:val="fr-FR"/>
        </w:rPr>
        <w:t>navigationService.NavigateAsync</w:t>
      </w:r>
      <w:proofErr w:type="spellEnd"/>
      <w:r w:rsidRPr="00791E63">
        <w:rPr>
          <w:lang w:val="fr-FR"/>
        </w:rPr>
        <w:t xml:space="preserve">(page, </w:t>
      </w:r>
      <w:proofErr w:type="spellStart"/>
      <w:r w:rsidRPr="00791E63">
        <w:rPr>
          <w:lang w:val="fr-FR"/>
        </w:rPr>
        <w:t>navParams</w:t>
      </w:r>
      <w:proofErr w:type="spellEnd"/>
      <w:r w:rsidRPr="00791E63">
        <w:rPr>
          <w:lang w:val="fr-FR"/>
        </w:rPr>
        <w:t>);</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 xml:space="preserve">egevens worden in dit geval doorgestuurd naar het </w:t>
      </w:r>
      <w:proofErr w:type="spellStart"/>
      <w:r>
        <w:t>RouteInfoPageViewModel</w:t>
      </w:r>
      <w:proofErr w:type="spellEnd"/>
      <w:r>
        <w:t>.</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5" w:name="_Toc484010598"/>
      <w:r>
        <w:t xml:space="preserve">Afbeelding </w:t>
      </w:r>
      <w:r>
        <w:fldChar w:fldCharType="begin"/>
      </w:r>
      <w:r>
        <w:instrText xml:space="preserve"> SEQ Figuur \* ARABIC </w:instrText>
      </w:r>
      <w:r>
        <w:fldChar w:fldCharType="separate"/>
      </w:r>
      <w:r w:rsidR="009510F0">
        <w:rPr>
          <w:noProof/>
        </w:rPr>
        <w:t>11</w:t>
      </w:r>
      <w:r>
        <w:fldChar w:fldCharType="end"/>
      </w:r>
      <w:r>
        <w:t>: Toelichting code SelectedRoute</w:t>
      </w:r>
      <w:bookmarkEnd w:id="25"/>
    </w:p>
    <w:p w:rsidR="0037599A" w:rsidRPr="0057751C" w:rsidRDefault="0037599A" w:rsidP="00A95103">
      <w:pPr>
        <w:pStyle w:val="Geenafstand"/>
      </w:pPr>
    </w:p>
    <w:p w:rsidR="00D946C2" w:rsidRDefault="00FC053C" w:rsidP="00A95103">
      <w:pPr>
        <w:pStyle w:val="Geenafstand"/>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383954</wp:posOffset>
            </wp:positionV>
            <wp:extent cx="4658995" cy="2465070"/>
            <wp:effectExtent l="19050" t="19050" r="27305" b="11430"/>
            <wp:wrapTopAndBottom/>
            <wp:docPr id="7" name="Afbeelding 7"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465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A3830">
        <w:t>De</w:t>
      </w:r>
      <w:r w:rsidR="00AB6BB7">
        <w:t xml:space="preserve"> </w:t>
      </w:r>
      <w:r w:rsidR="0034539D">
        <w:t xml:space="preserve">volgende </w:t>
      </w:r>
      <w:r w:rsidR="000C1636">
        <w:t>methode</w:t>
      </w:r>
      <w:r w:rsidR="00C03265">
        <w:t xml:space="preserve"> gaat al de routes ver</w:t>
      </w:r>
      <w:r w:rsidR="00AB6BB7">
        <w:t>krijgen van de RestService. Deze wordt ook opgeroepen als je de refresh knop gebruikt.</w:t>
      </w:r>
    </w:p>
    <w:p w:rsidR="00FC053C" w:rsidRDefault="00E12B2F" w:rsidP="00E12B2F">
      <w:pPr>
        <w:pStyle w:val="Bijschrift"/>
      </w:pPr>
      <w:bookmarkStart w:id="26" w:name="_Toc484010599"/>
      <w:r>
        <w:t xml:space="preserve">Afbeelding </w:t>
      </w:r>
      <w:r>
        <w:fldChar w:fldCharType="begin"/>
      </w:r>
      <w:r>
        <w:instrText xml:space="preserve"> SEQ Figuur \* ARABIC </w:instrText>
      </w:r>
      <w:r>
        <w:fldChar w:fldCharType="separate"/>
      </w:r>
      <w:r w:rsidR="009510F0">
        <w:rPr>
          <w:noProof/>
        </w:rPr>
        <w:t>12</w:t>
      </w:r>
      <w:r>
        <w:fldChar w:fldCharType="end"/>
      </w:r>
      <w:r>
        <w:t>: Toelichting code LoadAndDisplayRoutes</w:t>
      </w:r>
      <w:bookmarkEnd w:id="26"/>
    </w:p>
    <w:p w:rsidR="0012128E" w:rsidRDefault="0012128E" w:rsidP="00704334">
      <w:pPr>
        <w:pStyle w:val="Kop4"/>
      </w:pPr>
      <w:bookmarkStart w:id="27" w:name="_Toc484010573"/>
      <w:proofErr w:type="spellStart"/>
      <w:r>
        <w:lastRenderedPageBreak/>
        <w:t>RouteInfoPageViewModel</w:t>
      </w:r>
      <w:bookmarkEnd w:id="27"/>
      <w:proofErr w:type="spellEnd"/>
    </w:p>
    <w:p w:rsidR="00530104" w:rsidRPr="00D21701" w:rsidRDefault="00530104" w:rsidP="00530104">
      <w:pPr>
        <w:pStyle w:val="Geenafstand"/>
      </w:pPr>
      <w:r>
        <w:t xml:space="preserve">Als </w:t>
      </w:r>
      <w:r w:rsidR="00F64EE7">
        <w:t>een gebruiker</w:t>
      </w:r>
      <w:r>
        <w:t xml:space="preserve"> navigeert van d</w:t>
      </w:r>
      <w:r w:rsidR="0048323E">
        <w:t>e hoofdpagina</w:t>
      </w:r>
      <w:r>
        <w:t xml:space="preserve"> naar een route die men heeft gekozen </w:t>
      </w:r>
      <w:r w:rsidR="00D21701">
        <w:t xml:space="preserve">roept men via </w:t>
      </w:r>
      <w:proofErr w:type="spellStart"/>
      <w:r w:rsidR="00D21701" w:rsidRPr="00D21701">
        <w:t>navigationService</w:t>
      </w:r>
      <w:proofErr w:type="spellEnd"/>
      <w:r w:rsidR="00D21701">
        <w:t xml:space="preserve"> de pagina </w:t>
      </w:r>
      <w:proofErr w:type="spellStart"/>
      <w:r w:rsidR="00D21701">
        <w:t>RouteInfoPage</w:t>
      </w:r>
      <w:proofErr w:type="spellEnd"/>
      <w:r w:rsidR="00D21701">
        <w:t xml:space="preserve"> op. Door deze oproeping wordt de </w:t>
      </w:r>
      <w:proofErr w:type="spellStart"/>
      <w:r w:rsidR="00D21701">
        <w:t>OnNavigatingTo</w:t>
      </w:r>
      <w:proofErr w:type="spellEnd"/>
      <w:r w:rsidR="00D21701">
        <w:t xml:space="preserve"> opgeroepen.</w:t>
      </w:r>
    </w:p>
    <w:p w:rsidR="0012128E" w:rsidRDefault="00907D56" w:rsidP="007B7845">
      <w:pPr>
        <w:pStyle w:val="Geenafstand"/>
      </w:pPr>
      <w:r>
        <w:t xml:space="preserve">De gegevens die </w:t>
      </w:r>
      <w:r w:rsidR="009009E4">
        <w:t xml:space="preserve">worden meegegeven via de parameters van </w:t>
      </w:r>
      <w:proofErr w:type="spellStart"/>
      <w:r w:rsidR="009009E4">
        <w:t>selectedRoute</w:t>
      </w:r>
      <w:proofErr w:type="spellEnd"/>
      <w:r w:rsidR="009009E4">
        <w:t xml:space="preserve"> worden hier in Route_id en </w:t>
      </w:r>
      <w:proofErr w:type="spellStart"/>
      <w:r w:rsidR="009009E4">
        <w:t>Route_info</w:t>
      </w:r>
      <w:proofErr w:type="spellEnd"/>
      <w:r w:rsidR="009009E4">
        <w:t xml:space="preserve">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28" w:name="_Toc484010600"/>
      <w:r>
        <w:t xml:space="preserve">Afbeelding </w:t>
      </w:r>
      <w:r>
        <w:fldChar w:fldCharType="begin"/>
      </w:r>
      <w:r>
        <w:instrText xml:space="preserve"> SEQ Figuur \* ARABIC </w:instrText>
      </w:r>
      <w:r>
        <w:fldChar w:fldCharType="separate"/>
      </w:r>
      <w:r w:rsidR="009510F0">
        <w:rPr>
          <w:noProof/>
        </w:rPr>
        <w:t>13</w:t>
      </w:r>
      <w:r>
        <w:fldChar w:fldCharType="end"/>
      </w:r>
      <w:r>
        <w:t xml:space="preserve">: </w:t>
      </w:r>
      <w:r w:rsidR="00CD0477">
        <w:t>Toelichting code RouteInfoPageViewModel</w:t>
      </w:r>
      <w:bookmarkEnd w:id="28"/>
    </w:p>
    <w:p w:rsidR="00907D56" w:rsidRDefault="00907D56" w:rsidP="007B7845">
      <w:pPr>
        <w:pStyle w:val="Geenafstand"/>
      </w:pPr>
    </w:p>
    <w:p w:rsidR="00772F96" w:rsidRDefault="00D627AD" w:rsidP="007B7845">
      <w:pPr>
        <w:pStyle w:val="Geenafstand"/>
      </w:pPr>
      <w:r>
        <w:t xml:space="preserve">De gebruiker die een route wil starten </w:t>
      </w:r>
      <w:r w:rsidR="007E5C01">
        <w:t>drukt op de start knop. Hierbij wordt de</w:t>
      </w:r>
      <w:r w:rsidR="00103486">
        <w:t xml:space="preserve"> methode</w:t>
      </w:r>
      <w:r w:rsidR="007E5C01">
        <w:t xml:space="preserve"> </w:t>
      </w:r>
      <w:proofErr w:type="spellStart"/>
      <w:r w:rsidR="007E5C01">
        <w:t>StartRoute</w:t>
      </w:r>
      <w:proofErr w:type="spellEnd"/>
      <w:r w:rsidR="007E5C01">
        <w:t xml:space="preserve"> opgeroepen. </w:t>
      </w:r>
      <w:r w:rsidR="00D15DC7">
        <w:t>Deze gaat de parameters ophalen van d</w:t>
      </w:r>
      <w:r w:rsidR="00387022">
        <w:t>e route en</w:t>
      </w:r>
      <w:r w:rsidR="00D15DC7">
        <w:t xml:space="preserve"> doorgeven aan het </w:t>
      </w:r>
      <w:proofErr w:type="spellStart"/>
      <w:r w:rsidR="00D15DC7">
        <w:t>BeaconsPageViewModel</w:t>
      </w:r>
      <w:proofErr w:type="spellEnd"/>
      <w:r w:rsidR="00D15DC7">
        <w:t>.</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29" w:name="_Toc484010601"/>
      <w:r>
        <w:t xml:space="preserve">Afbeelding </w:t>
      </w:r>
      <w:r>
        <w:fldChar w:fldCharType="begin"/>
      </w:r>
      <w:r>
        <w:instrText xml:space="preserve"> SEQ Figuur \* ARABIC </w:instrText>
      </w:r>
      <w:r>
        <w:fldChar w:fldCharType="separate"/>
      </w:r>
      <w:r w:rsidR="009510F0">
        <w:rPr>
          <w:noProof/>
        </w:rPr>
        <w:t>14</w:t>
      </w:r>
      <w:r>
        <w:fldChar w:fldCharType="end"/>
      </w:r>
      <w:r>
        <w:t>: Toelichting code StartRoute</w:t>
      </w:r>
      <w:bookmarkEnd w:id="29"/>
    </w:p>
    <w:p w:rsidR="005C31E7" w:rsidRDefault="005C31E7" w:rsidP="007B7845">
      <w:pPr>
        <w:pStyle w:val="Geenafstand"/>
      </w:pPr>
      <w:r w:rsidRPr="009009E4">
        <w:br w:type="page"/>
      </w:r>
    </w:p>
    <w:p w:rsidR="00A22AA9" w:rsidRDefault="00704334" w:rsidP="00704334">
      <w:pPr>
        <w:pStyle w:val="Kop4"/>
      </w:pPr>
      <w:bookmarkStart w:id="30" w:name="_Toc484010574"/>
      <w:proofErr w:type="spellStart"/>
      <w:r>
        <w:lastRenderedPageBreak/>
        <w:t>BeaconsPageViewModel</w:t>
      </w:r>
      <w:bookmarkEnd w:id="30"/>
      <w:proofErr w:type="spellEnd"/>
    </w:p>
    <w:p w:rsidR="008D2FFA" w:rsidRDefault="004F7821" w:rsidP="00EA4937">
      <w:pPr>
        <w:pStyle w:val="Geenafstand"/>
      </w:pPr>
      <w:r>
        <w:rPr>
          <w:lang w:val="nl-BE"/>
        </w:rPr>
        <w:t>A</w:t>
      </w:r>
      <w:proofErr w:type="spellStart"/>
      <w:r w:rsidR="00833394">
        <w:t>ls</w:t>
      </w:r>
      <w:proofErr w:type="spellEnd"/>
      <w:r w:rsidR="00833394">
        <w:t xml:space="preserve"> een gebruiker op de start knop heeft gedrukt</w:t>
      </w:r>
      <w:r w:rsidR="00B1193A">
        <w:t xml:space="preserve"> worden de parameters doorgegeven en in </w:t>
      </w:r>
      <w:proofErr w:type="spellStart"/>
      <w:r w:rsidR="00B1193A">
        <w:t>currentRoute</w:t>
      </w:r>
      <w:proofErr w:type="spellEnd"/>
      <w:r w:rsidR="009628C6">
        <w:t xml:space="preserve"> (z</w:t>
      </w:r>
      <w:r w:rsidR="00B56B95">
        <w:t>ie afbeelding 16)</w:t>
      </w:r>
      <w:r w:rsidR="008D2FFA">
        <w:t xml:space="preserve"> gestoken.</w:t>
      </w:r>
    </w:p>
    <w:p w:rsidR="008D2FFA" w:rsidRDefault="008D2FFA" w:rsidP="00EA4937">
      <w:pPr>
        <w:pStyle w:val="Geenafstand"/>
      </w:pPr>
    </w:p>
    <w:p w:rsidR="00C32CF2" w:rsidRDefault="00CB300F" w:rsidP="00EA4937">
      <w:pPr>
        <w:pStyle w:val="Geenafstand"/>
      </w:pPr>
      <w:r>
        <w:t>Deze gaat</w:t>
      </w:r>
      <w:r w:rsidR="00407DAD">
        <w:t xml:space="preserve"> </w:t>
      </w:r>
      <w:r>
        <w:t>een</w:t>
      </w:r>
      <w:r w:rsidR="00407DAD">
        <w:t xml:space="preserve"> route_id opvragen. </w:t>
      </w:r>
      <w:r w:rsidR="008C26B4">
        <w:t>Vervolgens kijken we na als de gebruiker toestemm</w:t>
      </w:r>
      <w:r w:rsidR="00730417">
        <w:t>ingen heeft gegeven of</w:t>
      </w:r>
      <w:r w:rsidR="00EA5951">
        <w:t xml:space="preserve"> de applicatie</w:t>
      </w:r>
      <w:r w:rsidR="008C26B4">
        <w:t xml:space="preserve"> </w:t>
      </w:r>
      <w:r w:rsidR="00EA5951">
        <w:t>zijn Bluetooth mag</w:t>
      </w:r>
      <w:r w:rsidR="008C26B4">
        <w:t xml:space="preserve"> gebruiken.</w:t>
      </w:r>
    </w:p>
    <w:p w:rsidR="008C26B4" w:rsidRDefault="00B07695" w:rsidP="00EA4937">
      <w:pPr>
        <w:pStyle w:val="Geenafstand"/>
      </w:pPr>
      <w:r>
        <w:t>Heeft de gebruiker</w:t>
      </w:r>
      <w:r w:rsidR="001D4CB5">
        <w:t xml:space="preserve"> toestemming gegeven</w:t>
      </w:r>
      <w:r>
        <w:t>, kijken we na of</w:t>
      </w:r>
      <w:r w:rsidR="001D4CB5">
        <w:t xml:space="preserve"> bluetooth</w:t>
      </w:r>
      <w:r w:rsidR="00C63886">
        <w:t xml:space="preserve"> aanstaat. I</w:t>
      </w:r>
      <w:r w:rsidR="001D4CB5">
        <w:t>ndie</w:t>
      </w:r>
      <w:r w:rsidR="00C217D5">
        <w:t>n niet verschijnt er</w:t>
      </w:r>
      <w:r w:rsidR="00F93680">
        <w:t xml:space="preserve"> een error met de vraag om</w:t>
      </w:r>
      <w:r w:rsidR="001D4CB5">
        <w:t xml:space="preserve">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 xml:space="preserve">De methode </w:t>
      </w:r>
      <w:proofErr w:type="spellStart"/>
      <w:r>
        <w:t>Onranged</w:t>
      </w:r>
      <w:proofErr w:type="spellEnd"/>
      <w:r w:rsidR="003C4019">
        <w:t xml:space="preserve"> (zie afbeelding 15)</w:t>
      </w:r>
      <w:r>
        <w:t xml:space="preserve"> wordt gekoppeld </w:t>
      </w:r>
      <w:r w:rsidR="000B2D2A">
        <w:t>aan het ev</w:t>
      </w:r>
      <w:r w:rsidR="00D425BE">
        <w:t xml:space="preserve">ent </w:t>
      </w:r>
      <w:proofErr w:type="spellStart"/>
      <w:r w:rsidR="00D425BE">
        <w:t>Ranged</w:t>
      </w:r>
      <w:proofErr w:type="spellEnd"/>
      <w:r w:rsidR="00D425BE">
        <w:t xml:space="preserve"> van de </w:t>
      </w:r>
      <w:proofErr w:type="spellStart"/>
      <w:r w:rsidR="00D425BE">
        <w:t>estimote</w:t>
      </w:r>
      <w:proofErr w:type="spellEnd"/>
      <w:r w:rsidR="00D425BE">
        <w:t xml:space="preserve"> API.</w:t>
      </w:r>
    </w:p>
    <w:p w:rsidR="00410C75" w:rsidRDefault="004420DA" w:rsidP="00EA4937">
      <w:pPr>
        <w:pStyle w:val="Geenafstand"/>
      </w:pPr>
      <w:r>
        <w:t>De methode</w:t>
      </w:r>
      <w:r w:rsidR="00B97CA2">
        <w:t xml:space="preserve"> </w:t>
      </w:r>
      <w:r w:rsidR="001939E4">
        <w:t>wordt</w:t>
      </w:r>
      <w:r w:rsidR="00B97CA2">
        <w:t xml:space="preserve"> doorlopen z</w:t>
      </w:r>
      <w:r w:rsidR="002A00DF">
        <w:t>olang er beacons zijn</w:t>
      </w:r>
      <w:r w:rsidR="00BF3D03">
        <w:t>. A</w:t>
      </w:r>
      <w:r w:rsidR="002A00DF">
        <w:t>ls</w:t>
      </w:r>
      <w:r w:rsidR="00B97CA2">
        <w:t xml:space="preserve"> de beacon </w:t>
      </w:r>
      <w:r w:rsidR="007771B4">
        <w:t>gevo</w:t>
      </w:r>
      <w:r w:rsidR="002A00DF">
        <w:t>nden is</w:t>
      </w:r>
      <w:r w:rsidR="008A3B0E">
        <w:t xml:space="preserve"> gaat de applicatie</w:t>
      </w:r>
      <w:r w:rsidR="00F32D9B">
        <w:t xml:space="preserve"> de gegevens</w:t>
      </w:r>
      <w:r w:rsidR="00B97CA2">
        <w:t xml:space="preserve"> </w:t>
      </w:r>
      <w:r w:rsidR="00116F32">
        <w:t>meegeven</w:t>
      </w:r>
      <w:r w:rsidR="00B97CA2">
        <w:t xml:space="preserve"> via de parameters.</w:t>
      </w:r>
    </w:p>
    <w:p w:rsidR="001D4CB5" w:rsidRDefault="00116F32" w:rsidP="00EA4937">
      <w:pPr>
        <w:pStyle w:val="Geenafstand"/>
      </w:pPr>
      <w:r>
        <w:t xml:space="preserve">Deze parameters worden meegegeven aan de </w:t>
      </w:r>
      <w:proofErr w:type="spellStart"/>
      <w:r>
        <w:t>BeaconContentPageViewModel</w:t>
      </w:r>
      <w:proofErr w:type="spellEnd"/>
      <w:r>
        <w:t>.</w:t>
      </w:r>
    </w:p>
    <w:p w:rsidR="002071E0" w:rsidRDefault="002071E0" w:rsidP="002071E0">
      <w:pPr>
        <w:pStyle w:val="Geenafstand"/>
      </w:pPr>
    </w:p>
    <w:p w:rsidR="00E477CA" w:rsidRDefault="00E477CA" w:rsidP="002071E0">
      <w:pPr>
        <w:pStyle w:val="Geenafstand"/>
      </w:pPr>
    </w:p>
    <w:p w:rsidR="002071E0" w:rsidRDefault="00E477CA" w:rsidP="002071E0">
      <w:pPr>
        <w:pStyle w:val="Geenafstand"/>
      </w:pPr>
      <w:bookmarkStart w:id="31" w:name="_GoBack"/>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18719</wp:posOffset>
            </wp:positionV>
            <wp:extent cx="6392545" cy="2122805"/>
            <wp:effectExtent l="19050" t="19050" r="27305" b="10795"/>
            <wp:wrapTopAndBottom/>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31"/>
    </w:p>
    <w:p w:rsidR="00E477CA" w:rsidRDefault="00E477CA" w:rsidP="00E477CA">
      <w:pPr>
        <w:pStyle w:val="Bijschrift"/>
      </w:pPr>
      <w:bookmarkStart w:id="32" w:name="_Toc484010602"/>
      <w:r>
        <w:t xml:space="preserve">Afbeelding </w:t>
      </w:r>
      <w:r>
        <w:fldChar w:fldCharType="begin"/>
      </w:r>
      <w:r>
        <w:instrText xml:space="preserve"> SEQ Figuur \* ARABIC </w:instrText>
      </w:r>
      <w:r>
        <w:fldChar w:fldCharType="separate"/>
      </w:r>
      <w:r w:rsidR="009510F0">
        <w:rPr>
          <w:noProof/>
        </w:rPr>
        <w:t>15</w:t>
      </w:r>
      <w:r>
        <w:fldChar w:fldCharType="end"/>
      </w:r>
      <w:r>
        <w:t>: Toelichting code OnRanged</w:t>
      </w:r>
      <w:bookmarkEnd w:id="32"/>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3" w:name="_Toc484010603"/>
      <w:r>
        <w:t xml:space="preserve">Afbeelding </w:t>
      </w:r>
      <w:r>
        <w:fldChar w:fldCharType="begin"/>
      </w:r>
      <w:r>
        <w:instrText xml:space="preserve"> SEQ Figuur \* ARABIC </w:instrText>
      </w:r>
      <w:r>
        <w:fldChar w:fldCharType="separate"/>
      </w:r>
      <w:r w:rsidR="009510F0">
        <w:rPr>
          <w:noProof/>
        </w:rPr>
        <w:t>16</w:t>
      </w:r>
      <w:r>
        <w:fldChar w:fldCharType="end"/>
      </w:r>
      <w:r>
        <w:t>: Toelichting code OnNavigatedTo</w:t>
      </w:r>
      <w:bookmarkEnd w:id="33"/>
    </w:p>
    <w:p w:rsidR="00116F32" w:rsidRDefault="00116F32" w:rsidP="00116F32">
      <w:pPr>
        <w:pStyle w:val="Geenafstand"/>
      </w:pPr>
      <w:r>
        <w:br w:type="page"/>
      </w:r>
    </w:p>
    <w:p w:rsidR="00414AB4" w:rsidRDefault="004C789F" w:rsidP="004C789F">
      <w:pPr>
        <w:pStyle w:val="Kop4"/>
      </w:pPr>
      <w:bookmarkStart w:id="34" w:name="_Toc484010575"/>
      <w:proofErr w:type="spellStart"/>
      <w:r>
        <w:lastRenderedPageBreak/>
        <w:t>BeaconContentPageViewModel</w:t>
      </w:r>
      <w:bookmarkEnd w:id="34"/>
      <w:proofErr w:type="spellEnd"/>
    </w:p>
    <w:p w:rsidR="009B57CA" w:rsidRDefault="009B57CA" w:rsidP="009B57CA">
      <w:pPr>
        <w:pStyle w:val="Geenafstand"/>
      </w:pPr>
    </w:p>
    <w:p w:rsidR="00414AB4" w:rsidRDefault="00414AB4" w:rsidP="009B57CA">
      <w:pPr>
        <w:pStyle w:val="Geenafstand"/>
      </w:pPr>
      <w:r>
        <w:br w:type="page"/>
      </w:r>
    </w:p>
    <w:p w:rsidR="00AF3DF6" w:rsidRDefault="00645779" w:rsidP="00645779">
      <w:pPr>
        <w:pStyle w:val="Kop1"/>
      </w:pPr>
      <w:bookmarkStart w:id="35" w:name="_Toc484010576"/>
      <w:r>
        <w:lastRenderedPageBreak/>
        <w:t>Screen mockups</w:t>
      </w:r>
      <w:r w:rsidR="00AC1495">
        <w:t xml:space="preserve"> app</w:t>
      </w:r>
      <w:bookmarkEnd w:id="35"/>
    </w:p>
    <w:p w:rsidR="00AF0DB3" w:rsidRDefault="007A67F6" w:rsidP="000C475E">
      <w:pPr>
        <w:pStyle w:val="Kop2"/>
      </w:pPr>
      <w:bookmarkStart w:id="36" w:name="_Toc484010577"/>
      <w:r>
        <w:t>Splash</w:t>
      </w:r>
      <w:r w:rsidR="000C475E">
        <w:t xml:space="preserve"> screen</w:t>
      </w:r>
      <w:bookmarkEnd w:id="36"/>
    </w:p>
    <w:p w:rsidR="00BC52B6" w:rsidRPr="00BC52B6" w:rsidRDefault="00BC52B6" w:rsidP="00BC52B6">
      <w:pPr>
        <w:pStyle w:val="Geenafstand"/>
      </w:pPr>
    </w:p>
    <w:p w:rsidR="003C7917" w:rsidRDefault="00D36762" w:rsidP="00B64ED0">
      <w:pPr>
        <w:pStyle w:val="Geenafstand"/>
      </w:pPr>
      <w:r>
        <w:t>Bij het opstarten van de app krijgt de gebruiker</w:t>
      </w:r>
      <w:r w:rsidR="007A67F6">
        <w:t xml:space="preserve"> een </w:t>
      </w:r>
      <w:r w:rsidR="007626B6">
        <w:t>splash screen</w:t>
      </w:r>
      <w:r w:rsidR="009A28A6">
        <w:t xml:space="preserve"> dat</w:t>
      </w:r>
      <w:r w:rsidR="007626B6">
        <w:t xml:space="preserve"> </w:t>
      </w:r>
      <w:r w:rsidR="00741F2D">
        <w:t>het</w:t>
      </w:r>
      <w:r w:rsidR="007626B6">
        <w:t xml:space="preserve"> logo van de organisatie</w:t>
      </w:r>
      <w:r>
        <w:t xml:space="preserve"> is</w:t>
      </w:r>
      <w:r w:rsidR="007626B6">
        <w:t>.</w:t>
      </w:r>
    </w:p>
    <w:p w:rsidR="005B7BE0" w:rsidRDefault="005B7BE0" w:rsidP="00B64ED0">
      <w:pPr>
        <w:pStyle w:val="Geenafstand"/>
      </w:pPr>
    </w:p>
    <w:p w:rsidR="007626B6" w:rsidRDefault="00734478" w:rsidP="00734478">
      <w:pPr>
        <w:pStyle w:val="Kop2"/>
      </w:pPr>
      <w:bookmarkStart w:id="37" w:name="_Toc484010578"/>
      <w:r>
        <w:t>Front screen</w:t>
      </w:r>
      <w:bookmarkEnd w:id="37"/>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w:t>
      </w:r>
      <w:r w:rsidR="00D70864">
        <w:t>geweest in de database gaat de app</w:t>
      </w:r>
      <w:r>
        <w:t xml:space="preserve"> de info opvragen en de pagina </w:t>
      </w:r>
      <w:r w:rsidR="0077545E">
        <w:t>updaten</w:t>
      </w:r>
      <w:r>
        <w:t>.</w:t>
      </w:r>
    </w:p>
    <w:p w:rsidR="00EF1737" w:rsidRDefault="00EF1737" w:rsidP="00734478">
      <w:pPr>
        <w:pStyle w:val="Geenafstand"/>
      </w:pPr>
    </w:p>
    <w:p w:rsidR="00EF1737" w:rsidRDefault="00970862" w:rsidP="00734478">
      <w:pPr>
        <w:pStyle w:val="Geenafstand"/>
      </w:pPr>
      <w:r>
        <w:t>Als de gebruiker een route selecteert gaat zij/hij</w:t>
      </w:r>
      <w:r w:rsidR="00EF1737">
        <w:t xml:space="preserve"> verder naar het volgende scherm waar een knop getoond</w:t>
      </w:r>
      <w:r>
        <w:t xml:space="preserve"> wordt</w:t>
      </w:r>
      <w:r w:rsidR="00EF1737">
        <w:t xml:space="preserve"> </w:t>
      </w:r>
      <w:r>
        <w:t>om de route te starten.</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201">
        <w:t>Een e</w:t>
      </w:r>
      <w:r w:rsidR="00365EA8">
        <w:t xml:space="preserve">xtra functie </w:t>
      </w:r>
      <w:r w:rsidR="00162201">
        <w:t>geeft een melding</w:t>
      </w:r>
      <w:r w:rsidR="00365EA8">
        <w:t xml:space="preserve"> als men vergeet de wif</w:t>
      </w:r>
      <w:r w:rsidR="00162201">
        <w:t>i op te zetten</w:t>
      </w:r>
      <w:r w:rsidR="00365EA8">
        <w:t>. Hierbij</w:t>
      </w:r>
      <w:r w:rsidR="00162201">
        <w:t xml:space="preserve"> krijgt de gebruiker een pop-up</w:t>
      </w:r>
      <w:r w:rsidR="00365EA8">
        <w:t xml:space="preserve"> om de app af te sluiten en </w:t>
      </w:r>
      <w:r w:rsidR="006E6471">
        <w:t>de wifi op te zetten.</w:t>
      </w:r>
    </w:p>
    <w:p w:rsidR="00041F93" w:rsidRDefault="001A5D9E" w:rsidP="001A5D9E">
      <w:pPr>
        <w:pStyle w:val="Bijschrift"/>
      </w:pPr>
      <w:bookmarkStart w:id="38" w:name="_Toc484010604"/>
      <w:r>
        <w:t xml:space="preserve">Afbeelding </w:t>
      </w:r>
      <w:r>
        <w:fldChar w:fldCharType="begin"/>
      </w:r>
      <w:r>
        <w:instrText xml:space="preserve"> SEQ Figuur \* ARABIC </w:instrText>
      </w:r>
      <w:r>
        <w:fldChar w:fldCharType="separate"/>
      </w:r>
      <w:r w:rsidR="009510F0">
        <w:rPr>
          <w:noProof/>
        </w:rPr>
        <w:t>17</w:t>
      </w:r>
      <w:r>
        <w:fldChar w:fldCharType="end"/>
      </w:r>
      <w:r>
        <w:t>: Screen mockup geen internet</w:t>
      </w:r>
      <w:bookmarkEnd w:id="38"/>
    </w:p>
    <w:p w:rsidR="00041F93" w:rsidRDefault="001A5D9E" w:rsidP="001A5D9E">
      <w:pPr>
        <w:pStyle w:val="Bijschrift"/>
        <w:jc w:val="right"/>
      </w:pPr>
      <w:bookmarkStart w:id="39" w:name="_Toc484010605"/>
      <w:r>
        <w:t xml:space="preserve">Afbeelding </w:t>
      </w:r>
      <w:r>
        <w:fldChar w:fldCharType="begin"/>
      </w:r>
      <w:r>
        <w:instrText xml:space="preserve"> SEQ Figuur \* ARABIC </w:instrText>
      </w:r>
      <w:r>
        <w:fldChar w:fldCharType="separate"/>
      </w:r>
      <w:r w:rsidR="009510F0">
        <w:rPr>
          <w:noProof/>
        </w:rPr>
        <w:t>18</w:t>
      </w:r>
      <w:r>
        <w:fldChar w:fldCharType="end"/>
      </w:r>
      <w:r>
        <w:t>: Screen mockup front screen</w:t>
      </w:r>
      <w:bookmarkEnd w:id="39"/>
    </w:p>
    <w:p w:rsidR="00FE1165" w:rsidRDefault="00FE1165" w:rsidP="00AF0DB3">
      <w:pPr>
        <w:pStyle w:val="Geenafstand"/>
      </w:pPr>
      <w:r>
        <w:br w:type="page"/>
      </w:r>
    </w:p>
    <w:p w:rsidR="001D4426" w:rsidRDefault="001D4426" w:rsidP="001D4426">
      <w:pPr>
        <w:pStyle w:val="Kop2"/>
      </w:pPr>
      <w:bookmarkStart w:id="40" w:name="_Toc484010579"/>
      <w:r>
        <w:lastRenderedPageBreak/>
        <w:t>Route screen</w:t>
      </w:r>
      <w:bookmarkEnd w:id="40"/>
    </w:p>
    <w:p w:rsidR="00925CC7" w:rsidRDefault="005C65CC" w:rsidP="001D4426">
      <w:pPr>
        <w:pStyle w:val="Geenafstand"/>
      </w:pPr>
      <w:r>
        <w:rPr>
          <w:noProof/>
          <w:lang w:eastAsia="nl-BE"/>
        </w:rPr>
        <w:drawing>
          <wp:anchor distT="0" distB="0" distL="114300" distR="114300" simplePos="0" relativeHeight="251712512" behindDoc="1" locked="0" layoutInCell="1" allowOverlap="1">
            <wp:simplePos x="0" y="0"/>
            <wp:positionH relativeFrom="margin">
              <wp:align>right</wp:align>
            </wp:positionH>
            <wp:positionV relativeFrom="paragraph">
              <wp:posOffset>164002</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174" w:rsidRDefault="00455B91" w:rsidP="00925CC7">
      <w:pPr>
        <w:pStyle w:val="Geenafstand"/>
      </w:pPr>
      <w:r>
        <w:t>Op het route screen</w:t>
      </w:r>
      <w:r w:rsidR="00F51B70">
        <w:t xml:space="preserve"> krijgt de gebruiker </w:t>
      </w:r>
      <w:r w:rsidR="00FD4174">
        <w:t>in de titel</w:t>
      </w:r>
      <w:r w:rsidR="008B7E76">
        <w:t xml:space="preserve"> balk de gekozen route te zien.</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w:t>
      </w:r>
      <w:r w:rsidR="004604F3">
        <w:t>.</w:t>
      </w:r>
    </w:p>
    <w:p w:rsidR="00B97D7D" w:rsidRDefault="00B97D7D" w:rsidP="00925CC7">
      <w:pPr>
        <w:pStyle w:val="Geenafstand"/>
      </w:pPr>
    </w:p>
    <w:p w:rsidR="004604F3" w:rsidRDefault="004604F3" w:rsidP="00925CC7">
      <w:pPr>
        <w:pStyle w:val="Geenafstand"/>
      </w:pPr>
      <w:r>
        <w:t>Boven de knop komt nog te staan: “Welkom bij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p>
    <w:p w:rsidR="00150505" w:rsidRDefault="00B673E3" w:rsidP="00C20250">
      <w:pPr>
        <w:pStyle w:val="Geenafstand"/>
      </w:pPr>
      <w:r>
        <w:rPr>
          <w:noProof/>
        </w:rPr>
        <w:drawing>
          <wp:anchor distT="0" distB="0" distL="114300" distR="114300" simplePos="0" relativeHeight="251713536" behindDoc="1" locked="0" layoutInCell="1" allowOverlap="1">
            <wp:simplePos x="0" y="0"/>
            <wp:positionH relativeFrom="column">
              <wp:posOffset>808962</wp:posOffset>
            </wp:positionH>
            <wp:positionV relativeFrom="paragraph">
              <wp:posOffset>123025</wp:posOffset>
            </wp:positionV>
            <wp:extent cx="1910715" cy="2407920"/>
            <wp:effectExtent l="0" t="0" r="0" b="0"/>
            <wp:wrapTight wrapText="bothSides">
              <wp:wrapPolygon edited="0">
                <wp:start x="0" y="0"/>
                <wp:lineTo x="0" y="21361"/>
                <wp:lineTo x="21320" y="21361"/>
                <wp:lineTo x="21320" y="0"/>
                <wp:lineTo x="0" y="0"/>
              </wp:wrapPolygon>
            </wp:wrapTight>
            <wp:docPr id="198" name="Afbeelding 198" descr="C:\Users\jensie\AppData\Local\Microsoft\Windows\INetCache\Content.Word\3. Wacht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3. Wacht scherm.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9132"/>
                    <a:stretch/>
                  </pic:blipFill>
                  <pic:spPr bwMode="auto">
                    <a:xfrm>
                      <a:off x="0" y="0"/>
                      <a:ext cx="19107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1" w:name="_Toc484010606"/>
      <w:r>
        <w:t xml:space="preserve">Afbeelding </w:t>
      </w:r>
      <w:r>
        <w:fldChar w:fldCharType="begin"/>
      </w:r>
      <w:r>
        <w:instrText xml:space="preserve"> SEQ Figuur \* ARABIC </w:instrText>
      </w:r>
      <w:r>
        <w:fldChar w:fldCharType="separate"/>
      </w:r>
      <w:r w:rsidR="009510F0">
        <w:rPr>
          <w:noProof/>
        </w:rPr>
        <w:t>19</w:t>
      </w:r>
      <w:r>
        <w:fldChar w:fldCharType="end"/>
      </w:r>
      <w:r>
        <w:t>: Screen mockup wacht scherm</w:t>
      </w:r>
      <w:bookmarkEnd w:id="41"/>
    </w:p>
    <w:p w:rsidR="00150505" w:rsidRDefault="001A5D9E" w:rsidP="001A5D9E">
      <w:pPr>
        <w:pStyle w:val="Bijschrift"/>
        <w:jc w:val="right"/>
      </w:pPr>
      <w:bookmarkStart w:id="42" w:name="_Toc484010607"/>
      <w:r>
        <w:t xml:space="preserve">Afbeelding </w:t>
      </w:r>
      <w:r>
        <w:fldChar w:fldCharType="begin"/>
      </w:r>
      <w:r>
        <w:instrText xml:space="preserve"> SEQ Figuur \* ARABIC </w:instrText>
      </w:r>
      <w:r>
        <w:fldChar w:fldCharType="separate"/>
      </w:r>
      <w:r w:rsidR="009510F0">
        <w:rPr>
          <w:noProof/>
        </w:rPr>
        <w:t>20</w:t>
      </w:r>
      <w:r>
        <w:fldChar w:fldCharType="end"/>
      </w:r>
      <w:r>
        <w:t>: Screen mockup route screen</w:t>
      </w:r>
      <w:bookmarkEnd w:id="42"/>
    </w:p>
    <w:p w:rsidR="00AF0DB3" w:rsidRDefault="00AF0DB3" w:rsidP="00C20250">
      <w:pPr>
        <w:pStyle w:val="Geenafstand"/>
      </w:pPr>
      <w:r>
        <w:br w:type="page"/>
      </w:r>
    </w:p>
    <w:p w:rsidR="00FF23EA" w:rsidRPr="00FF23EA" w:rsidRDefault="004E5AD6" w:rsidP="00FF23EA">
      <w:pPr>
        <w:pStyle w:val="Kop2"/>
      </w:pPr>
      <w:bookmarkStart w:id="43" w:name="_Toc484010580"/>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3"/>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beacon die</w:t>
      </w:r>
      <w:r w:rsidR="008D5C46">
        <w:t xml:space="preserve"> zich</w:t>
      </w:r>
      <w:r w:rsidR="00360F05">
        <w:t xml:space="preserve"> het kortst bij de gebruiker </w:t>
      </w:r>
      <w:r w:rsidR="00C02635">
        <w:t xml:space="preserve">bevindt. </w:t>
      </w:r>
      <w:r w:rsidR="00A845FF">
        <w:t>Eenmaal als</w:t>
      </w:r>
      <w:r w:rsidR="00C02635">
        <w:t xml:space="preserve"> de</w:t>
      </w:r>
      <w:r w:rsidR="00360F05">
        <w:t xml:space="preserve"> gebruiker kort bij een beacon komt wordt dit opgevan</w:t>
      </w:r>
      <w:r w:rsidR="008D5C46">
        <w:t>gen door de applicatie</w:t>
      </w:r>
      <w:r w:rsidR="002C5E5F">
        <w:t xml:space="preserve"> en </w:t>
      </w:r>
      <w:r w:rsidR="009E731F">
        <w:t>wordt de</w:t>
      </w:r>
      <w:r w:rsidR="002C5E5F">
        <w:t xml:space="preserve"> media getoond.</w:t>
      </w:r>
    </w:p>
    <w:p w:rsidR="00EF5FCC" w:rsidRDefault="00EF5FCC" w:rsidP="00F81BC8">
      <w:pPr>
        <w:pStyle w:val="Geenafstand"/>
      </w:pPr>
      <w:r>
        <w:t>Als de gebruiker zijn bl</w:t>
      </w:r>
      <w:r w:rsidR="008865E8">
        <w:t>uetooth niet aanheeft krijgt deze een melding dat</w:t>
      </w:r>
      <w:r w:rsidR="009D5D8D">
        <w:t xml:space="preserve"> de bluetooth moet aan</w:t>
      </w:r>
      <w:r w:rsidR="004075C9">
        <w:t>gezet worden</w:t>
      </w:r>
      <w:r>
        <w:t xml:space="preserve"> en</w:t>
      </w:r>
      <w:r w:rsidR="007E38A6">
        <w:t xml:space="preserve"> de applicatie</w:t>
      </w:r>
      <w:r>
        <w:t xml:space="preserve"> gaat terug naar de vorige pagina.</w:t>
      </w:r>
    </w:p>
    <w:p w:rsidR="00EB0036" w:rsidRDefault="001A5D9E" w:rsidP="001A5D9E">
      <w:pPr>
        <w:pStyle w:val="Bijschrift"/>
        <w:jc w:val="right"/>
      </w:pPr>
      <w:bookmarkStart w:id="44" w:name="_Toc484010608"/>
      <w:r>
        <w:t xml:space="preserve">Afbeelding </w:t>
      </w:r>
      <w:r>
        <w:fldChar w:fldCharType="begin"/>
      </w:r>
      <w:r>
        <w:instrText xml:space="preserve"> SEQ Figuur \* ARABIC </w:instrText>
      </w:r>
      <w:r>
        <w:fldChar w:fldCharType="separate"/>
      </w:r>
      <w:r w:rsidR="009510F0">
        <w:rPr>
          <w:noProof/>
        </w:rPr>
        <w:t>21</w:t>
      </w:r>
      <w:r>
        <w:fldChar w:fldCharType="end"/>
      </w:r>
      <w:r>
        <w:t>: Screen mockup geen bluetooth</w:t>
      </w:r>
      <w:bookmarkEnd w:id="44"/>
    </w:p>
    <w:p w:rsidR="00EC049B" w:rsidRDefault="000F5D3E" w:rsidP="00EC049B">
      <w:pPr>
        <w:pStyle w:val="Kop3"/>
      </w:pPr>
      <w:bookmarkStart w:id="45" w:name="_Toc484010581"/>
      <w:r>
        <w:t>Html</w:t>
      </w:r>
      <w:bookmarkEnd w:id="45"/>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46" w:name="_Toc484010582"/>
      <w:r>
        <w:t>YouTube</w:t>
      </w:r>
      <w:bookmarkEnd w:id="46"/>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47" w:name="_Toc484010583"/>
      <w:r>
        <w:t>Foto</w:t>
      </w:r>
      <w:bookmarkEnd w:id="47"/>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48" w:name="_Toc484010584"/>
      <w:r>
        <w:t>Audio</w:t>
      </w:r>
      <w:bookmarkEnd w:id="48"/>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49" w:name="_Toc484010585"/>
      <w:r>
        <w:t>Video</w:t>
      </w:r>
      <w:bookmarkEnd w:id="49"/>
    </w:p>
    <w:p w:rsidR="00920882" w:rsidRPr="00920882" w:rsidRDefault="00920882" w:rsidP="00B0358C">
      <w:pPr>
        <w:pStyle w:val="Geenafstand"/>
      </w:pPr>
      <w:r>
        <w:t>Als we van media een video hebben spelen we de video af op het apparaat van de gebruiker.</w:t>
      </w:r>
    </w:p>
    <w:p w:rsidR="00A002BD" w:rsidRDefault="00A002BD" w:rsidP="00B0358C">
      <w:pPr>
        <w:pStyle w:val="Geenafstand"/>
      </w:pPr>
    </w:p>
    <w:p w:rsidR="00B0358C" w:rsidRDefault="00B0358C" w:rsidP="00B0358C">
      <w:pPr>
        <w:pStyle w:val="Kop2"/>
      </w:pPr>
      <w:bookmarkStart w:id="50" w:name="_Toc484010586"/>
      <w:proofErr w:type="spellStart"/>
      <w:r>
        <w:t>About</w:t>
      </w:r>
      <w:proofErr w:type="spellEnd"/>
      <w:r>
        <w:t xml:space="preserve"> screen</w:t>
      </w:r>
      <w:bookmarkEnd w:id="50"/>
    </w:p>
    <w:p w:rsidR="00B0358C" w:rsidRDefault="00C43934" w:rsidP="00587B4D">
      <w:pPr>
        <w:pStyle w:val="Geenafstand"/>
      </w:pPr>
      <w:r>
        <w:rPr>
          <w:noProof/>
        </w:rPr>
        <w:drawing>
          <wp:anchor distT="0" distB="0" distL="114300" distR="114300" simplePos="0" relativeHeight="251714560" behindDoc="1" locked="0" layoutInCell="1" allowOverlap="1">
            <wp:simplePos x="0" y="0"/>
            <wp:positionH relativeFrom="margin">
              <wp:posOffset>3790508</wp:posOffset>
            </wp:positionH>
            <wp:positionV relativeFrom="paragraph">
              <wp:posOffset>40640</wp:posOffset>
            </wp:positionV>
            <wp:extent cx="2382520" cy="3021330"/>
            <wp:effectExtent l="0" t="0" r="0" b="7620"/>
            <wp:wrapTight wrapText="bothSides">
              <wp:wrapPolygon edited="0">
                <wp:start x="0" y="0"/>
                <wp:lineTo x="0" y="21518"/>
                <wp:lineTo x="21416" y="21518"/>
                <wp:lineTo x="21416" y="0"/>
                <wp:lineTo x="0" y="0"/>
              </wp:wrapPolygon>
            </wp:wrapTight>
            <wp:docPr id="201" name="Afbeelding 201" descr="C:\Users\jensie\AppData\Local\Microsoft\Windows\INetCache\Content.Word\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About page.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705"/>
                    <a:stretch/>
                  </pic:blipFill>
                  <pic:spPr bwMode="auto">
                    <a:xfrm>
                      <a:off x="0" y="0"/>
                      <a:ext cx="238252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 xml:space="preserve">Als de gebruiker info over de applicatie wilt hebben kan deze op het front screen op de 3 puntje drukken. Deze brengen je naar de </w:t>
      </w:r>
      <w:proofErr w:type="spellStart"/>
      <w:r w:rsidR="00587B4D">
        <w:t>about</w:t>
      </w:r>
      <w:proofErr w:type="spellEnd"/>
      <w:r w:rsidR="00587B4D">
        <w:t xml:space="preserve"> pagina waar meer info opstaat hoe je de app moet gebruiken zodat men het niet hoeft uit te leggen aan de gebruiker.</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Pr="00B0358C" w:rsidRDefault="009510F0" w:rsidP="009510F0">
      <w:pPr>
        <w:pStyle w:val="Bijschrift"/>
        <w:jc w:val="right"/>
      </w:pPr>
      <w:bookmarkStart w:id="51" w:name="_Toc484010609"/>
      <w:r>
        <w:t xml:space="preserve">Afbeelding </w:t>
      </w:r>
      <w:r>
        <w:fldChar w:fldCharType="begin"/>
      </w:r>
      <w:r>
        <w:instrText xml:space="preserve"> SEQ Figuur \* ARABIC </w:instrText>
      </w:r>
      <w:r>
        <w:fldChar w:fldCharType="separate"/>
      </w:r>
      <w:r>
        <w:rPr>
          <w:noProof/>
        </w:rPr>
        <w:t>22</w:t>
      </w:r>
      <w:r>
        <w:fldChar w:fldCharType="end"/>
      </w:r>
      <w:r>
        <w:t>: Screen mockup aboutscreen</w:t>
      </w:r>
      <w:bookmarkEnd w:id="51"/>
    </w:p>
    <w:p w:rsidR="00F9712B" w:rsidRDefault="00F9712B" w:rsidP="00EC049B">
      <w:pPr>
        <w:pStyle w:val="Geenafstand"/>
      </w:pPr>
      <w:r>
        <w:br w:type="page"/>
      </w:r>
    </w:p>
    <w:p w:rsidR="00645779" w:rsidRDefault="000B07A5" w:rsidP="000B07A5">
      <w:pPr>
        <w:pStyle w:val="Kop1"/>
      </w:pPr>
      <w:bookmarkStart w:id="52" w:name="_Toc484010587"/>
      <w:r>
        <w:lastRenderedPageBreak/>
        <w:t>Linken</w:t>
      </w:r>
      <w:bookmarkEnd w:id="52"/>
    </w:p>
    <w:p w:rsidR="000B07A5" w:rsidRDefault="00744B0A" w:rsidP="00744B0A">
      <w:pPr>
        <w:pStyle w:val="Geenafstand"/>
        <w:numPr>
          <w:ilvl w:val="0"/>
          <w:numId w:val="30"/>
        </w:numPr>
        <w:rPr>
          <w:lang w:val="fr-FR"/>
        </w:rPr>
      </w:pPr>
      <w:proofErr w:type="spellStart"/>
      <w:r w:rsidRPr="00BA04FA">
        <w:rPr>
          <w:lang w:val="fr-FR"/>
        </w:rPr>
        <w:t>Developer</w:t>
      </w:r>
      <w:proofErr w:type="spellEnd"/>
      <w:r w:rsidRPr="00BA04FA">
        <w:rPr>
          <w:lang w:val="fr-FR"/>
        </w:rPr>
        <w:t xml:space="preserve"> </w:t>
      </w:r>
      <w:proofErr w:type="spellStart"/>
      <w:r w:rsidR="00BF4E42" w:rsidRPr="00BA04FA">
        <w:rPr>
          <w:lang w:val="fr-FR"/>
        </w:rPr>
        <w:t>android</w:t>
      </w:r>
      <w:proofErr w:type="spellEnd"/>
      <w:r w:rsidR="00BF4E42" w:rsidRPr="00BA04FA">
        <w:rPr>
          <w:lang w:val="fr-FR"/>
        </w:rPr>
        <w:t xml:space="preserve"> :</w:t>
      </w:r>
      <w:r w:rsidRPr="00BA04FA">
        <w:rPr>
          <w:lang w:val="fr-FR"/>
        </w:rPr>
        <w:t xml:space="preserve"> </w:t>
      </w:r>
      <w:hyperlink r:id="rId38"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proofErr w:type="spellStart"/>
      <w:r>
        <w:rPr>
          <w:lang w:val="fr-FR"/>
        </w:rPr>
        <w:t>Material</w:t>
      </w:r>
      <w:proofErr w:type="spellEnd"/>
      <w:r>
        <w:rPr>
          <w:lang w:val="fr-FR"/>
        </w:rPr>
        <w:t xml:space="preserve"> design: </w:t>
      </w:r>
      <w:hyperlink r:id="rId39"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Developer</w:t>
      </w:r>
      <w:proofErr w:type="spellEnd"/>
      <w:r>
        <w:rPr>
          <w:lang w:val="fr-FR"/>
        </w:rPr>
        <w:t xml:space="preserve"> Xamarin: </w:t>
      </w:r>
      <w:hyperlink r:id="rId40"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Material</w:t>
      </w:r>
      <w:proofErr w:type="spellEnd"/>
      <w:r>
        <w:rPr>
          <w:lang w:val="fr-FR"/>
        </w:rPr>
        <w:t xml:space="preserve"> </w:t>
      </w:r>
      <w:proofErr w:type="spellStart"/>
      <w:r>
        <w:rPr>
          <w:lang w:val="fr-FR"/>
        </w:rPr>
        <w:t>icons</w:t>
      </w:r>
      <w:proofErr w:type="spellEnd"/>
      <w:r>
        <w:rPr>
          <w:lang w:val="fr-FR"/>
        </w:rPr>
        <w:t xml:space="preserve">: </w:t>
      </w:r>
      <w:hyperlink r:id="rId41"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2"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3"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proofErr w:type="spellStart"/>
      <w:r>
        <w:t>GithubGist</w:t>
      </w:r>
      <w:proofErr w:type="spellEnd"/>
      <w:r>
        <w:t xml:space="preserve"> voor info over bepaalde code: </w:t>
      </w:r>
      <w:hyperlink r:id="rId44" w:history="1">
        <w:r w:rsidRPr="003A5306">
          <w:rPr>
            <w:rStyle w:val="Hyperlink"/>
          </w:rPr>
          <w:t>https://gist.github.com/</w:t>
        </w:r>
      </w:hyperlink>
      <w:r>
        <w:t xml:space="preserve"> </w:t>
      </w:r>
      <w:hyperlink r:id="rId45" w:history="1">
        <w:r w:rsidR="00F13ACC" w:rsidRPr="003A5306">
          <w:rPr>
            <w:rStyle w:val="Hyperlink"/>
          </w:rPr>
          <w:t>https://gist.github.com/keannan5390/863c2072d1244fc3fde1</w:t>
        </w:r>
      </w:hyperlink>
      <w:r w:rsidR="00F13ACC">
        <w:t xml:space="preserve"> </w:t>
      </w:r>
    </w:p>
    <w:sectPr w:rsidR="001C3688" w:rsidRPr="001C3688">
      <w:footerReference w:type="default" r:id="rId4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BAF" w:rsidRDefault="00145BAF">
      <w:pPr>
        <w:spacing w:after="0" w:line="240" w:lineRule="auto"/>
      </w:pPr>
      <w:r>
        <w:separator/>
      </w:r>
    </w:p>
  </w:endnote>
  <w:endnote w:type="continuationSeparator" w:id="0">
    <w:p w:rsidR="00145BAF" w:rsidRDefault="00145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7" w:rsidRDefault="00B50797">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B50797" w:rsidRDefault="00B50797">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9279C4">
                            <w:rPr>
                              <w:b/>
                              <w:bCs/>
                              <w:noProof/>
                              <w:color w:val="000000" w:themeColor="text1"/>
                              <w:sz w:val="44"/>
                            </w:rPr>
                            <w:t>21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9279C4">
                      <w:rPr>
                        <w:b/>
                        <w:bCs/>
                        <w:noProof/>
                        <w:color w:val="000000" w:themeColor="text1"/>
                        <w:sz w:val="44"/>
                      </w:rPr>
                      <w:t>21</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BAF" w:rsidRDefault="00145BAF">
      <w:pPr>
        <w:spacing w:after="0" w:line="240" w:lineRule="auto"/>
      </w:pPr>
      <w:r>
        <w:separator/>
      </w:r>
    </w:p>
  </w:footnote>
  <w:footnote w:type="continuationSeparator" w:id="0">
    <w:p w:rsidR="00145BAF" w:rsidRDefault="00145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53EFD"/>
    <w:rsid w:val="00061476"/>
    <w:rsid w:val="00061F4B"/>
    <w:rsid w:val="00073A67"/>
    <w:rsid w:val="0007425A"/>
    <w:rsid w:val="00075AA5"/>
    <w:rsid w:val="00080619"/>
    <w:rsid w:val="00080E7A"/>
    <w:rsid w:val="00087030"/>
    <w:rsid w:val="0009252F"/>
    <w:rsid w:val="00093463"/>
    <w:rsid w:val="0009423A"/>
    <w:rsid w:val="000A015C"/>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45BAF"/>
    <w:rsid w:val="00150505"/>
    <w:rsid w:val="00153444"/>
    <w:rsid w:val="00153F46"/>
    <w:rsid w:val="00162201"/>
    <w:rsid w:val="00174B0D"/>
    <w:rsid w:val="001939E4"/>
    <w:rsid w:val="00193CC2"/>
    <w:rsid w:val="00197B84"/>
    <w:rsid w:val="001A5D9E"/>
    <w:rsid w:val="001A7FCB"/>
    <w:rsid w:val="001B307B"/>
    <w:rsid w:val="001B60B3"/>
    <w:rsid w:val="001C3688"/>
    <w:rsid w:val="001C6AEF"/>
    <w:rsid w:val="001D3260"/>
    <w:rsid w:val="001D4426"/>
    <w:rsid w:val="001D455D"/>
    <w:rsid w:val="001D4CB5"/>
    <w:rsid w:val="001D5626"/>
    <w:rsid w:val="001E7663"/>
    <w:rsid w:val="001F104D"/>
    <w:rsid w:val="00201399"/>
    <w:rsid w:val="00205B56"/>
    <w:rsid w:val="002071E0"/>
    <w:rsid w:val="0022346B"/>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780"/>
    <w:rsid w:val="00375612"/>
    <w:rsid w:val="0037599A"/>
    <w:rsid w:val="00383355"/>
    <w:rsid w:val="00387022"/>
    <w:rsid w:val="00387B62"/>
    <w:rsid w:val="00387EA3"/>
    <w:rsid w:val="003907B4"/>
    <w:rsid w:val="00397EE0"/>
    <w:rsid w:val="003B230E"/>
    <w:rsid w:val="003B7B2C"/>
    <w:rsid w:val="003C4019"/>
    <w:rsid w:val="003C56AF"/>
    <w:rsid w:val="003C7917"/>
    <w:rsid w:val="003D3EE3"/>
    <w:rsid w:val="003E0135"/>
    <w:rsid w:val="003E156E"/>
    <w:rsid w:val="003E6370"/>
    <w:rsid w:val="003F01E4"/>
    <w:rsid w:val="003F01EB"/>
    <w:rsid w:val="003F5D6D"/>
    <w:rsid w:val="00404EE6"/>
    <w:rsid w:val="004072AA"/>
    <w:rsid w:val="004075C9"/>
    <w:rsid w:val="00407DAD"/>
    <w:rsid w:val="00410C75"/>
    <w:rsid w:val="00413D34"/>
    <w:rsid w:val="00414AB4"/>
    <w:rsid w:val="00415964"/>
    <w:rsid w:val="004167C4"/>
    <w:rsid w:val="0041774F"/>
    <w:rsid w:val="00423404"/>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D69EB"/>
    <w:rsid w:val="005E0D52"/>
    <w:rsid w:val="005E7F77"/>
    <w:rsid w:val="005F5BD1"/>
    <w:rsid w:val="00604285"/>
    <w:rsid w:val="00621F63"/>
    <w:rsid w:val="00622270"/>
    <w:rsid w:val="00622B20"/>
    <w:rsid w:val="006236E5"/>
    <w:rsid w:val="00635F99"/>
    <w:rsid w:val="00643BFC"/>
    <w:rsid w:val="00645779"/>
    <w:rsid w:val="00651199"/>
    <w:rsid w:val="00653A52"/>
    <w:rsid w:val="006739BC"/>
    <w:rsid w:val="00680570"/>
    <w:rsid w:val="00683471"/>
    <w:rsid w:val="00691C38"/>
    <w:rsid w:val="00694FB1"/>
    <w:rsid w:val="00695695"/>
    <w:rsid w:val="00695B96"/>
    <w:rsid w:val="006A61EB"/>
    <w:rsid w:val="006B0188"/>
    <w:rsid w:val="006B3139"/>
    <w:rsid w:val="006B7825"/>
    <w:rsid w:val="006D0BAE"/>
    <w:rsid w:val="006E0762"/>
    <w:rsid w:val="006E6471"/>
    <w:rsid w:val="006F2106"/>
    <w:rsid w:val="006F614A"/>
    <w:rsid w:val="00704334"/>
    <w:rsid w:val="007164BC"/>
    <w:rsid w:val="00727D61"/>
    <w:rsid w:val="00730417"/>
    <w:rsid w:val="00734478"/>
    <w:rsid w:val="00736BE8"/>
    <w:rsid w:val="00737F54"/>
    <w:rsid w:val="007415C6"/>
    <w:rsid w:val="00741785"/>
    <w:rsid w:val="00741F2D"/>
    <w:rsid w:val="007437D0"/>
    <w:rsid w:val="00744B0A"/>
    <w:rsid w:val="00756135"/>
    <w:rsid w:val="007626B6"/>
    <w:rsid w:val="00771D4E"/>
    <w:rsid w:val="00772F96"/>
    <w:rsid w:val="00773DC8"/>
    <w:rsid w:val="0077545E"/>
    <w:rsid w:val="007771B4"/>
    <w:rsid w:val="00777987"/>
    <w:rsid w:val="00786511"/>
    <w:rsid w:val="007908AC"/>
    <w:rsid w:val="00791E63"/>
    <w:rsid w:val="00794B6B"/>
    <w:rsid w:val="00795E54"/>
    <w:rsid w:val="007A47F9"/>
    <w:rsid w:val="007A67F6"/>
    <w:rsid w:val="007A7475"/>
    <w:rsid w:val="007B5FEE"/>
    <w:rsid w:val="007B7835"/>
    <w:rsid w:val="007B7845"/>
    <w:rsid w:val="007E38A6"/>
    <w:rsid w:val="007E5C01"/>
    <w:rsid w:val="00803F7A"/>
    <w:rsid w:val="0080789F"/>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279C4"/>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5D45"/>
    <w:rsid w:val="009E731F"/>
    <w:rsid w:val="009F0D6A"/>
    <w:rsid w:val="009F14E7"/>
    <w:rsid w:val="009F51BE"/>
    <w:rsid w:val="00A002BD"/>
    <w:rsid w:val="00A02B20"/>
    <w:rsid w:val="00A1013E"/>
    <w:rsid w:val="00A1386E"/>
    <w:rsid w:val="00A168F4"/>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F0DB3"/>
    <w:rsid w:val="00AF3DF6"/>
    <w:rsid w:val="00AF5699"/>
    <w:rsid w:val="00B0358C"/>
    <w:rsid w:val="00B07695"/>
    <w:rsid w:val="00B1126C"/>
    <w:rsid w:val="00B1193A"/>
    <w:rsid w:val="00B343D4"/>
    <w:rsid w:val="00B420F3"/>
    <w:rsid w:val="00B443C5"/>
    <w:rsid w:val="00B445F2"/>
    <w:rsid w:val="00B44A08"/>
    <w:rsid w:val="00B50797"/>
    <w:rsid w:val="00B54925"/>
    <w:rsid w:val="00B56B95"/>
    <w:rsid w:val="00B64ED0"/>
    <w:rsid w:val="00B673E3"/>
    <w:rsid w:val="00B70600"/>
    <w:rsid w:val="00B80158"/>
    <w:rsid w:val="00B82CF6"/>
    <w:rsid w:val="00B85FC2"/>
    <w:rsid w:val="00B9541C"/>
    <w:rsid w:val="00B97CA2"/>
    <w:rsid w:val="00B97D7D"/>
    <w:rsid w:val="00BA04FA"/>
    <w:rsid w:val="00BB4AB4"/>
    <w:rsid w:val="00BC52B6"/>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28ED"/>
    <w:rsid w:val="00CD53B3"/>
    <w:rsid w:val="00CE062D"/>
    <w:rsid w:val="00CE5FC5"/>
    <w:rsid w:val="00CE61E1"/>
    <w:rsid w:val="00CF5F07"/>
    <w:rsid w:val="00CF6B38"/>
    <w:rsid w:val="00D04485"/>
    <w:rsid w:val="00D15DC7"/>
    <w:rsid w:val="00D17366"/>
    <w:rsid w:val="00D21701"/>
    <w:rsid w:val="00D238BB"/>
    <w:rsid w:val="00D251EC"/>
    <w:rsid w:val="00D3054F"/>
    <w:rsid w:val="00D324B7"/>
    <w:rsid w:val="00D34002"/>
    <w:rsid w:val="00D36762"/>
    <w:rsid w:val="00D37761"/>
    <w:rsid w:val="00D41BEC"/>
    <w:rsid w:val="00D425BE"/>
    <w:rsid w:val="00D4297C"/>
    <w:rsid w:val="00D4312D"/>
    <w:rsid w:val="00D46C4C"/>
    <w:rsid w:val="00D50456"/>
    <w:rsid w:val="00D54022"/>
    <w:rsid w:val="00D55849"/>
    <w:rsid w:val="00D60FFF"/>
    <w:rsid w:val="00D627AD"/>
    <w:rsid w:val="00D631F5"/>
    <w:rsid w:val="00D70178"/>
    <w:rsid w:val="00D70864"/>
    <w:rsid w:val="00D72A89"/>
    <w:rsid w:val="00D73437"/>
    <w:rsid w:val="00D946C2"/>
    <w:rsid w:val="00D96F88"/>
    <w:rsid w:val="00DA146A"/>
    <w:rsid w:val="00DA1EA9"/>
    <w:rsid w:val="00DC3347"/>
    <w:rsid w:val="00DD75BB"/>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B9B"/>
    <w:rsid w:val="00E91696"/>
    <w:rsid w:val="00E967C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32D9B"/>
    <w:rsid w:val="00F35FD7"/>
    <w:rsid w:val="00F37901"/>
    <w:rsid w:val="00F4436C"/>
    <w:rsid w:val="00F50B68"/>
    <w:rsid w:val="00F51B70"/>
    <w:rsid w:val="00F64EE7"/>
    <w:rsid w:val="00F7479A"/>
    <w:rsid w:val="00F75D19"/>
    <w:rsid w:val="00F8117A"/>
    <w:rsid w:val="00F81BC8"/>
    <w:rsid w:val="00F85678"/>
    <w:rsid w:val="00F93680"/>
    <w:rsid w:val="00F9712B"/>
    <w:rsid w:val="00F975DF"/>
    <w:rsid w:val="00FA1927"/>
    <w:rsid w:val="00FA2118"/>
    <w:rsid w:val="00FB04D9"/>
    <w:rsid w:val="00FC053C"/>
    <w:rsid w:val="00FC7039"/>
    <w:rsid w:val="00FD4174"/>
    <w:rsid w:val="00FD4462"/>
    <w:rsid w:val="00FD4B3D"/>
    <w:rsid w:val="00FD527B"/>
    <w:rsid w:val="00FE1165"/>
    <w:rsid w:val="00FE151F"/>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D17C6"/>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material.io/guidelines/style/color.html" TargetMode="External"/><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www.zelf-een-app-maken.nl/app-icon-splashscreen-generator/"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android.com/index.ht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hyperlink" Target="https://material.io/ic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eveloper.xamarin.com/" TargetMode="External"/><Relationship Id="rId45" Type="http://schemas.openxmlformats.org/officeDocument/2006/relationships/hyperlink" Target="https://gist.github.com/keannan5390/863c2072d1244fc3fde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gist.github.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jensMole/MobieleApp"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3511F5"/>
    <w:rsid w:val="003F26EA"/>
    <w:rsid w:val="006C4F0E"/>
    <w:rsid w:val="009533DE"/>
    <w:rsid w:val="00A34299"/>
    <w:rsid w:val="00C40407"/>
    <w:rsid w:val="00DA7A3C"/>
    <w:rsid w:val="00E73225"/>
    <w:rsid w:val="00E8177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583EE08B-509F-45EA-88E4-18589C4E6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673</TotalTime>
  <Pages>22</Pages>
  <Words>2885</Words>
  <Characters>15870</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344</cp:revision>
  <dcterms:created xsi:type="dcterms:W3CDTF">2017-05-30T18:41:00Z</dcterms:created>
  <dcterms:modified xsi:type="dcterms:W3CDTF">2017-05-31T19:33:00Z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